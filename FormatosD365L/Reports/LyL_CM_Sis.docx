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965" w:type="pct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3960"/>
        <w:gridCol w:w="1979"/>
        <w:gridCol w:w="2974"/>
      </w:tblGrid>
      <w:tr w:rsidRPr="00E76137" w:rsidR="005E6B8E" w:rsidTr="00CA4AE3" w14:paraId="207A9B4D" w14:textId="77777777">
        <w:trPr>
          <w:trHeight w:val="316"/>
        </w:trPr>
        <w:tc>
          <w:tcPr>
            <w:tcW w:w="960" w:type="pct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D9D9D9" w:themeFill="background1" w:themeFillShade="D9"/>
          </w:tcPr>
          <w:p w:rsidRPr="00E76137" w:rsidR="0029064F" w:rsidP="00766F29" w:rsidRDefault="0029064F" w14:paraId="72478066" w14:textId="4D26F60B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Datos</w:t>
            </w:r>
            <w:proofErr w:type="spellEnd"/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 del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1795" w:type="pct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D9D9D9" w:themeFill="background1" w:themeFillShade="D9"/>
          </w:tcPr>
          <w:p w:rsidRPr="00E76137" w:rsidR="0029064F" w:rsidP="00766F29" w:rsidRDefault="0029064F" w14:paraId="3C15B254" w14:textId="1279ED7C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N</w:t>
            </w:r>
            <w:r w:rsidR="00FC65FB">
              <w:rPr>
                <w:rFonts w:cstheme="minorHAnsi"/>
                <w:b/>
                <w:bCs/>
                <w:sz w:val="18"/>
                <w:szCs w:val="18"/>
              </w:rPr>
              <w:t>ú</w:t>
            </w:r>
            <w:r w:rsidRPr="00E76137">
              <w:rPr>
                <w:rFonts w:cstheme="minorHAnsi"/>
                <w:b/>
                <w:bCs/>
                <w:sz w:val="18"/>
                <w:szCs w:val="18"/>
              </w:rPr>
              <w:t>mero</w:t>
            </w:r>
            <w:proofErr w:type="spellEnd"/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: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DocumentNo"/>
                <w:tag w:val="#Nav: D365L_CO_FESCM_EZ/50102"/>
                <w:id w:val="-237169043"/>
                <w:placeholder>
                  <w:docPart w:val="017B4AE65EDB465A971FF0B5341D854A"/>
                </w:placeholder>
                <w:dataBinding w:prefixMappings="xmlns:ns0='urn:microsoft-dynamics-nav/reports/D365L_CO_FESCM_EZ/50102/'" w:xpath="/ns0:NavWordReportXmlPart[1]/ns0:Header[1]/ns0:DocumentNo[1]" w:storeItemID="{0292AD2D-5F20-4529-87AC-BD3ED8F32F0D}"/>
                <w:text/>
              </w:sdtPr>
              <w:sdtContent>
                <w:proofErr w:type="spellStart"/>
                <w:r w:rsidRPr="00E76137">
                  <w:rPr>
                    <w:rFonts w:cstheme="minorHAnsi"/>
                    <w:sz w:val="18"/>
                    <w:szCs w:val="18"/>
                  </w:rPr>
                  <w:t>DocumentNo</w:t>
                </w:r>
                <w:proofErr w:type="spellEnd"/>
              </w:sdtContent>
            </w:sdt>
          </w:p>
        </w:tc>
        <w:tc>
          <w:tcPr>
            <w:tcW w:w="2245" w:type="pct"/>
            <w:gridSpan w:val="2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D9D9D9" w:themeFill="background1" w:themeFillShade="D9"/>
          </w:tcPr>
          <w:p w:rsidRPr="00E76137" w:rsidR="0029064F" w:rsidP="00766F29" w:rsidRDefault="0029064F" w14:paraId="3A9B9906" w14:textId="3A145EE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CU</w:t>
            </w:r>
            <w:r w:rsidR="00A325FC">
              <w:rPr>
                <w:rFonts w:cstheme="minorHAnsi"/>
                <w:b/>
                <w:bCs/>
                <w:sz w:val="18"/>
                <w:szCs w:val="18"/>
              </w:rPr>
              <w:t>D</w:t>
            </w:r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E: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LyL_CUFE"/>
                <w:tag w:val="#Nav: D365L_CO_FESCM_EZ/50102"/>
                <w:id w:val="1623265842"/>
                <w:placeholder>
                  <w:docPart w:val="6CE9C527C3624671AD6B399E30F97C6E"/>
                </w:placeholder>
                <w:dataBinding w:prefixMappings="xmlns:ns0='urn:microsoft-dynamics-nav/reports/D365L_CO_FESCM_EZ/50102/'" w:xpath="/ns0:NavWordReportXmlPart[1]/ns0:Header[1]/ns0:LyL_CUFE[1]" w:storeItemID="{0292AD2D-5F20-4529-87AC-BD3ED8F32F0D}"/>
                <w:text/>
              </w:sdtPr>
              <w:sdtContent>
                <w:r w:rsidRPr="00E76137">
                  <w:rPr>
                    <w:rFonts w:cstheme="minorHAnsi"/>
                    <w:sz w:val="18"/>
                    <w:szCs w:val="18"/>
                  </w:rPr>
                  <w:t>LyL_CUFE</w:t>
                </w:r>
              </w:sdtContent>
            </w:sdt>
          </w:p>
        </w:tc>
      </w:tr>
      <w:tr w:rsidRPr="00E76137" w:rsidR="00E76137" w:rsidTr="00CA4AE3" w14:paraId="37C2E1BC" w14:textId="77777777">
        <w:trPr>
          <w:trHeight w:val="279"/>
        </w:trPr>
        <w:tc>
          <w:tcPr>
            <w:tcW w:w="960" w:type="pct"/>
            <w:tcBorders>
              <w:top w:val="single" w:color="E7E6E6" w:themeColor="background2" w:sz="4" w:space="0"/>
              <w:left w:val="single" w:color="E7E6E6" w:themeColor="background2" w:sz="4" w:space="0"/>
            </w:tcBorders>
          </w:tcPr>
          <w:p w:rsidRPr="00E76137" w:rsidR="0029064F" w:rsidP="0029064F" w:rsidRDefault="00A75AF8" w14:paraId="45DC5769" w14:textId="1053812E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Generación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LyL_Date_load"/>
            <w:tag w:val="#Nav: D365L_CO_FESCM_EZ/50102"/>
            <w:id w:val="-2086221551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LyL_Date_load[1]" w:storeItemID="{0292AD2D-5F20-4529-87AC-BD3ED8F32F0D}"/>
            <w:text/>
          </w:sdtPr>
          <w:sdtContent>
            <w:tc>
              <w:tcPr>
                <w:tcW w:w="1795" w:type="pct"/>
                <w:tcBorders>
                  <w:top w:val="single" w:color="E7E6E6" w:themeColor="background2" w:sz="4" w:space="0"/>
                </w:tcBorders>
              </w:tcPr>
              <w:p w:rsidRPr="00E76137" w:rsidR="0029064F" w:rsidP="0029064F" w:rsidRDefault="00D012E5" w14:paraId="31122239" w14:textId="75F74D30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LyL_Date_load</w:t>
                </w:r>
                <w:proofErr w:type="spellEnd"/>
              </w:p>
            </w:tc>
          </w:sdtContent>
        </w:sdt>
        <w:tc>
          <w:tcPr>
            <w:tcW w:w="897" w:type="pct"/>
            <w:tcBorders>
              <w:top w:val="single" w:color="E7E6E6" w:themeColor="background2" w:sz="4" w:space="0"/>
            </w:tcBorders>
          </w:tcPr>
          <w:p w:rsidRPr="00E76137" w:rsidR="0029064F" w:rsidP="0029064F" w:rsidRDefault="0029064F" w14:paraId="1FB7BEB3" w14:textId="1198BA9A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6449DF">
              <w:rPr>
                <w:rFonts w:cstheme="minorHAnsi"/>
                <w:b/>
                <w:sz w:val="18"/>
                <w:szCs w:val="18"/>
              </w:rPr>
              <w:t>Fecha</w:t>
            </w:r>
            <w:proofErr w:type="spellEnd"/>
            <w:r w:rsidRPr="006449DF">
              <w:rPr>
                <w:rFonts w:cstheme="minorHAnsi"/>
                <w:b/>
                <w:sz w:val="18"/>
                <w:szCs w:val="18"/>
              </w:rPr>
              <w:t xml:space="preserve"> de </w:t>
            </w:r>
            <w:proofErr w:type="spellStart"/>
            <w:r w:rsidRPr="006449DF">
              <w:rPr>
                <w:rFonts w:cstheme="minorHAnsi"/>
                <w:b/>
                <w:sz w:val="18"/>
                <w:szCs w:val="18"/>
              </w:rPr>
              <w:t>Expedición</w:t>
            </w:r>
            <w:proofErr w:type="spellEnd"/>
          </w:p>
        </w:tc>
        <w:tc>
          <w:tcPr>
            <w:tcW w:w="1348" w:type="pct"/>
            <w:tcBorders>
              <w:top w:val="single" w:color="E7E6E6" w:themeColor="background2" w:sz="4" w:space="0"/>
              <w:right w:val="single" w:color="E7E6E6" w:themeColor="background2" w:sz="4" w:space="0"/>
            </w:tcBorders>
          </w:tcPr>
          <w:p w:rsidRPr="00E76137" w:rsidR="0029064F" w:rsidP="006449DF" w:rsidRDefault="005E6B8E" w14:paraId="671B9245" w14:textId="3102E965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E76137">
              <w:rPr>
                <w:rFonts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DocumentDate"/>
                <w:tag w:val="#Nav: D365L_CO_FESCM_EZ/50102"/>
                <w:id w:val="1036783599"/>
                <w:placeholder>
                  <w:docPart w:val="8A3CBB8E080D4E5084A11FBE4E02C297"/>
                </w:placeholder>
                <w:dataBinding w:prefixMappings="xmlns:ns0='urn:microsoft-dynamics-nav/reports/D365L_CO_FESCM_EZ/50102/'" w:xpath="/ns0:NavWordReportXmlPart[1]/ns0:Header[1]/ns0:DocumentDate[1]" w:storeItemID="{0292AD2D-5F20-4529-87AC-BD3ED8F32F0D}"/>
                <w:text/>
              </w:sdtPr>
              <w:sdtContent>
                <w:proofErr w:type="spellStart"/>
                <w:r w:rsidRPr="00E76137" w:rsidR="006449DF">
                  <w:rPr>
                    <w:rFonts w:cstheme="minorHAnsi"/>
                    <w:sz w:val="18"/>
                    <w:szCs w:val="18"/>
                  </w:rPr>
                  <w:t>DocumentDate</w:t>
                </w:r>
                <w:proofErr w:type="spellEnd"/>
              </w:sdtContent>
            </w:sdt>
          </w:p>
        </w:tc>
      </w:tr>
      <w:tr w:rsidRPr="00E76137" w:rsidR="00E76137" w:rsidTr="00CA4AE3" w14:paraId="42FFF712" w14:textId="77777777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29064F" w:rsidP="0029064F" w:rsidRDefault="0029064F" w14:paraId="01DC2F9B" w14:textId="14809CB2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E76137">
              <w:rPr>
                <w:rFonts w:cstheme="minorHAnsi"/>
                <w:b/>
                <w:sz w:val="18"/>
                <w:szCs w:val="18"/>
              </w:rPr>
              <w:t xml:space="preserve">Tipo de </w:t>
            </w:r>
            <w:proofErr w:type="spellStart"/>
            <w:r w:rsidRPr="00E76137">
              <w:rPr>
                <w:rFonts w:cstheme="minorHAnsi"/>
                <w:b/>
                <w:sz w:val="18"/>
                <w:szCs w:val="18"/>
              </w:rPr>
              <w:t>Operación</w:t>
            </w:r>
            <w:proofErr w:type="spellEnd"/>
          </w:p>
        </w:tc>
        <w:tc>
          <w:tcPr>
            <w:tcW w:w="1795" w:type="pct"/>
          </w:tcPr>
          <w:p w:rsidRPr="00E76137" w:rsidR="0029064F" w:rsidP="0029064F" w:rsidRDefault="0029064F" w14:paraId="771AEE93" w14:textId="2BE5D1F3">
            <w:pPr>
              <w:spacing w:after="0"/>
              <w:jc w:val="both"/>
              <w:rPr>
                <w:rFonts w:cstheme="minorHAnsi"/>
                <w:sz w:val="18"/>
                <w:szCs w:val="18"/>
                <w:highlight w:val="yellow"/>
              </w:rPr>
            </w:pPr>
            <w:proofErr w:type="spellStart"/>
            <w:r w:rsidRPr="00336BF5">
              <w:rPr>
                <w:rFonts w:cstheme="minorHAnsi"/>
                <w:sz w:val="18"/>
                <w:szCs w:val="18"/>
              </w:rPr>
              <w:t>Estandar</w:t>
            </w:r>
            <w:proofErr w:type="spellEnd"/>
          </w:p>
        </w:tc>
        <w:tc>
          <w:tcPr>
            <w:tcW w:w="897" w:type="pct"/>
          </w:tcPr>
          <w:p w:rsidRPr="00E76137" w:rsidR="0029064F" w:rsidP="0029064F" w:rsidRDefault="0029064F" w14:paraId="5F3F701E" w14:textId="4AAE03E3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E76137">
              <w:rPr>
                <w:rFonts w:cstheme="minorHAnsi"/>
                <w:b/>
                <w:sz w:val="18"/>
                <w:szCs w:val="18"/>
              </w:rPr>
              <w:t>Prefijo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Prefix"/>
            <w:tag w:val="#Nav: D365L_CO_FESCM_EZ/50102"/>
            <w:id w:val="679701884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Prefix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723ED7" w14:paraId="1FBD2344" w14:textId="6B137559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Prefix</w:t>
                </w:r>
              </w:p>
            </w:tc>
          </w:sdtContent>
        </w:sdt>
      </w:tr>
      <w:tr w:rsidRPr="00E76137" w:rsidR="00E76137" w:rsidTr="00CA4AE3" w14:paraId="19EAE080" w14:textId="77777777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29064F" w:rsidP="0029064F" w:rsidRDefault="0029064F" w14:paraId="4135E7A9" w14:textId="600C939B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E76137">
              <w:rPr>
                <w:rFonts w:cstheme="minorHAnsi"/>
                <w:b/>
                <w:sz w:val="18"/>
                <w:szCs w:val="18"/>
              </w:rPr>
              <w:t xml:space="preserve">Tipo </w:t>
            </w:r>
            <w:proofErr w:type="spellStart"/>
            <w:r w:rsidRPr="00E76137">
              <w:rPr>
                <w:rFonts w:cstheme="minorHAnsi"/>
                <w:b/>
                <w:sz w:val="18"/>
                <w:szCs w:val="18"/>
              </w:rPr>
              <w:t>Negociación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PaymentTermsDescription"/>
            <w:tag w:val="#Nav: D365L_CO_FESCM_EZ/50102"/>
            <w:id w:val="-717661093"/>
            <w:placeholder>
              <w:docPart w:val="5A4F51B2D29E494C94B9D735757406ED"/>
            </w:placeholder>
            <w:dataBinding w:prefixMappings="xmlns:ns0='urn:microsoft-dynamics-nav/reports/D365L_CO_FESCM_EZ/50102/'" w:xpath="/ns0:NavWordReportXmlPart[1]/ns0:Header[1]/ns0:PaymentTermsDescription[1]" w:storeItemID="{0292AD2D-5F20-4529-87AC-BD3ED8F32F0D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336BF5" w14:paraId="4C050F77" w14:textId="33B8DB98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  <w:highlight w:val="yellow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  <w:tc>
          <w:tcPr>
            <w:tcW w:w="897" w:type="pct"/>
          </w:tcPr>
          <w:p w:rsidRPr="00E76137" w:rsidR="0029064F" w:rsidP="0029064F" w:rsidRDefault="0029064F" w14:paraId="792F3699" w14:textId="191348F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E76137">
              <w:rPr>
                <w:rFonts w:cstheme="minorHAnsi"/>
                <w:b/>
                <w:sz w:val="18"/>
                <w:szCs w:val="18"/>
              </w:rPr>
              <w:t>Medio de Pago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PaymentMethodDescription"/>
            <w:tag w:val="#Nav: D365L_CO_FESCM_EZ/50102"/>
            <w:id w:val="-1754506354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PaymentMethodDescription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0C7EE9" w14:paraId="234E7AC7" w14:textId="7E020620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PaymentMethodDescription</w:t>
                </w:r>
                <w:proofErr w:type="spellEnd"/>
              </w:p>
            </w:tc>
          </w:sdtContent>
        </w:sdt>
      </w:tr>
      <w:tr w:rsidRPr="00E76137" w:rsidR="00E76137" w:rsidTr="00CA4AE3" w14:paraId="3DD8C41F" w14:textId="13A0DAD5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A75AF8" w:rsidR="0029064F" w:rsidP="0029064F" w:rsidRDefault="00A75AF8" w14:paraId="708CB2D3" w14:textId="335CA6A9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A75AF8">
              <w:rPr>
                <w:rFonts w:cstheme="minorHAnsi"/>
                <w:b/>
                <w:bCs/>
                <w:sz w:val="18"/>
                <w:szCs w:val="18"/>
              </w:rPr>
              <w:t>Cliente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omerAddress1"/>
            <w:tag w:val="#Nav: D365L_CO_FESCM_EZ/50102"/>
            <w:id w:val="2095668644"/>
            <w:placeholder>
              <w:docPart w:val="9AC6B5741DF54BAEA61B025A37E3ACB8"/>
            </w:placeholder>
            <w:dataBinding w:prefixMappings="xmlns:ns0='urn:microsoft-dynamics-nav/reports/D365L_CO_FESCM_EZ/50102/'" w:xpath="/ns0:NavWordReportXmlPart[1]/ns0:Header[1]/ns0:CustomerAddress1[1]" w:storeItemID="{0292AD2D-5F20-4529-87AC-BD3ED8F32F0D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29064F" w14:paraId="702F69B9" w14:textId="45F3F27F">
                <w:pPr>
                  <w:spacing w:after="0"/>
                  <w:jc w:val="both"/>
                  <w:rPr>
                    <w:rFonts w:cstheme="minorHAnsi"/>
                    <w:b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CustomerAddress1</w:t>
                </w:r>
              </w:p>
            </w:tc>
          </w:sdtContent>
        </w:sdt>
        <w:tc>
          <w:tcPr>
            <w:tcW w:w="897" w:type="pct"/>
          </w:tcPr>
          <w:p w:rsidRPr="00070F71" w:rsidR="0029064F" w:rsidP="0029064F" w:rsidRDefault="0029064F" w14:paraId="60B5355F" w14:textId="6260D98D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C7EE9">
              <w:rPr>
                <w:rFonts w:cstheme="minorHAnsi"/>
                <w:b/>
                <w:bCs/>
                <w:sz w:val="18"/>
                <w:szCs w:val="18"/>
              </w:rPr>
              <w:t>Condiciones</w:t>
            </w:r>
            <w:proofErr w:type="spellEnd"/>
            <w:r w:rsidRPr="000C7EE9">
              <w:rPr>
                <w:rFonts w:cstheme="minorHAnsi"/>
                <w:b/>
                <w:bCs/>
                <w:sz w:val="18"/>
                <w:szCs w:val="18"/>
              </w:rPr>
              <w:t xml:space="preserve"> de Pago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PaymentTermsDescription"/>
            <w:tag w:val="#Nav: D365L_CO_FESCM_EZ/50102"/>
            <w:id w:val="269352568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PaymentTermsDescription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0C7EE9" w14:paraId="2398F8F5" w14:textId="6843C1D6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</w:tr>
      <w:tr w:rsidRPr="00E76137" w:rsidR="00E76137" w:rsidTr="00CA4AE3" w14:paraId="18D7E27F" w14:textId="77777777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29064F" w:rsidP="0029064F" w:rsidRDefault="0029064F" w14:paraId="5531C385" w14:textId="72F7E9FB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Vendedor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SalesPersonName"/>
            <w:tag w:val="#Nav: D365L_CO_FESCM_EZ/50102"/>
            <w:id w:val="8656653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SalesPersonName[1]" w:storeItemID="{0292AD2D-5F20-4529-87AC-BD3ED8F32F0D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E41387" w14:paraId="7126A11A" w14:textId="5E9EF680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  <w:tc>
          <w:tcPr>
            <w:tcW w:w="897" w:type="pct"/>
          </w:tcPr>
          <w:p w:rsidRPr="000C15DB" w:rsidR="0029064F" w:rsidP="0029064F" w:rsidRDefault="0029064F" w14:paraId="71FF4FD7" w14:textId="20EA22C6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6449DF">
              <w:rPr>
                <w:rFonts w:cstheme="minorHAnsi"/>
                <w:b/>
                <w:bCs/>
                <w:sz w:val="18"/>
                <w:szCs w:val="18"/>
              </w:rPr>
              <w:t xml:space="preserve">Orden de </w:t>
            </w:r>
            <w:proofErr w:type="spellStart"/>
            <w:r w:rsidRPr="006449DF">
              <w:rPr>
                <w:rFonts w:cstheme="minorHAnsi"/>
                <w:b/>
                <w:bCs/>
                <w:sz w:val="18"/>
                <w:szCs w:val="18"/>
              </w:rPr>
              <w:t>Compra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YourReference"/>
            <w:tag w:val="#Nav: D365L_CO_FESCM_EZ/50102"/>
            <w:id w:val="-1287574957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YourReference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6449DF" w14:paraId="6AA6CC6F" w14:textId="773F92E7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</w:tr>
      <w:tr w:rsidRPr="00E76137" w:rsidR="00822A9D" w:rsidTr="00CA4AE3" w14:paraId="2123F353" w14:textId="77777777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822A9D" w:rsidP="0029064F" w:rsidRDefault="00822A9D" w14:paraId="2343F0DD" w14:textId="668941C3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Doc. Ref.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G2LCO_No__Corrected_Doc__FR"/>
            <w:tag w:val="#Nav: D365L_CO_FESCM_EZ/50102"/>
            <w:id w:val="-895893048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G2LCO_No__Corrected_Doc__FR[1]" w:storeItemID="{0292AD2D-5F20-4529-87AC-BD3ED8F32F0D}"/>
            <w:text/>
          </w:sdtPr>
          <w:sdtContent>
            <w:tc>
              <w:tcPr>
                <w:tcW w:w="1795" w:type="pct"/>
              </w:tcPr>
              <w:p w:rsidR="00822A9D" w:rsidP="0029064F" w:rsidRDefault="00822A9D" w14:paraId="007C238F" w14:textId="5F093A8F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G2LCO_No__Corrected_Doc__FR</w:t>
                </w:r>
              </w:p>
            </w:tc>
          </w:sdtContent>
        </w:sdt>
        <w:tc>
          <w:tcPr>
            <w:tcW w:w="897" w:type="pct"/>
          </w:tcPr>
          <w:p w:rsidRPr="006449DF" w:rsidR="00822A9D" w:rsidP="0029064F" w:rsidRDefault="00822A9D" w14:paraId="356CCD30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348" w:type="pct"/>
            <w:tcBorders>
              <w:right w:val="single" w:color="E7E6E6" w:themeColor="background2" w:sz="4" w:space="0"/>
            </w:tcBorders>
          </w:tcPr>
          <w:p w:rsidR="00822A9D" w:rsidP="0029064F" w:rsidRDefault="00822A9D" w14:paraId="2A0872AC" w14:textId="77777777">
            <w:pPr>
              <w:pStyle w:val="Subttulo"/>
              <w:rPr>
                <w:rFonts w:cstheme="minorHAnsi"/>
                <w:sz w:val="18"/>
                <w:szCs w:val="18"/>
              </w:rPr>
            </w:pPr>
          </w:p>
        </w:tc>
      </w:tr>
      <w:tr w:rsidRPr="00E76137" w:rsidR="00E76137" w:rsidTr="00CA4AE3" w14:paraId="396DC176" w14:textId="77777777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  <w:shd w:val="clear" w:color="auto" w:fill="D9D9D9" w:themeFill="background1" w:themeFillShade="D9"/>
          </w:tcPr>
          <w:p w:rsidRPr="00E76137" w:rsidR="005E6B8E" w:rsidP="0029064F" w:rsidRDefault="005E6B8E" w14:paraId="1D35761E" w14:textId="3C7668DE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Datos</w:t>
            </w:r>
            <w:proofErr w:type="spellEnd"/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Adquiriente</w:t>
            </w:r>
            <w:proofErr w:type="spellEnd"/>
          </w:p>
        </w:tc>
        <w:tc>
          <w:tcPr>
            <w:tcW w:w="1795" w:type="pct"/>
            <w:shd w:val="clear" w:color="auto" w:fill="D9D9D9" w:themeFill="background1" w:themeFillShade="D9"/>
          </w:tcPr>
          <w:p w:rsidRPr="00E76137" w:rsidR="005E6B8E" w:rsidP="0029064F" w:rsidRDefault="005E6B8E" w14:paraId="2701238F" w14:textId="55466425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Nit del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Adquiriente</w:t>
            </w:r>
            <w:proofErr w:type="spellEnd"/>
            <w:r w:rsidRPr="00E76137">
              <w:rPr>
                <w:rFonts w:cstheme="minorHAnsi"/>
                <w:sz w:val="18"/>
                <w:szCs w:val="18"/>
              </w:rPr>
              <w:t xml:space="preserve">: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VATRegistrationNo"/>
                <w:tag w:val="#Nav: D365L_CO_FESCM_EZ/50102"/>
                <w:id w:val="1769658384"/>
                <w:placeholder>
                  <w:docPart w:val="DefaultPlaceholder_-1854013440"/>
                </w:placeholder>
                <w:dataBinding w:prefixMappings="xmlns:ns0='urn:microsoft-dynamics-nav/reports/D365L_CO_FESCM_EZ/50102/'" w:xpath="/ns0:NavWordReportXmlPart[1]/ns0:Header[1]/ns0:VATRegistrationNo[1]" w:storeItemID="{0292AD2D-5F20-4529-87AC-BD3ED8F32F0D}"/>
                <w:text/>
              </w:sdtPr>
              <w:sdtContent>
                <w:proofErr w:type="spellStart"/>
                <w:r w:rsidRPr="00E76137">
                  <w:rPr>
                    <w:rFonts w:cstheme="minorHAnsi"/>
                    <w:sz w:val="18"/>
                    <w:szCs w:val="18"/>
                  </w:rPr>
                  <w:t>VATRegistrationNo</w:t>
                </w:r>
                <w:proofErr w:type="spellEnd"/>
              </w:sdtContent>
            </w:sdt>
          </w:p>
        </w:tc>
        <w:tc>
          <w:tcPr>
            <w:tcW w:w="897" w:type="pct"/>
            <w:shd w:val="clear" w:color="auto" w:fill="D9D9D9" w:themeFill="background1" w:themeFillShade="D9"/>
          </w:tcPr>
          <w:p w:rsidRPr="00E76137" w:rsidR="005E6B8E" w:rsidP="0029064F" w:rsidRDefault="005E6B8E" w14:paraId="71BDE370" w14:textId="2095EC4E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Razon Social: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Address1"/>
            <w:tag w:val="#Nav: D365L_CO_FESCM_EZ/50102"/>
            <w:id w:val="119044811"/>
            <w:placeholder>
              <w:docPart w:val="FB2BB7B50645487CB0D79B51A18B9045"/>
            </w:placeholder>
            <w:dataBinding w:prefixMappings="xmlns:ns0='urn:microsoft-dynamics-nav/reports/D365L_CO_FESCM_EZ/50102/'" w:xpath="/ns0:NavWordReportXmlPart[1]/ns0:Header[1]/ns0:CustomerAddress1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  <w:shd w:val="clear" w:color="auto" w:fill="D9D9D9" w:themeFill="background1" w:themeFillShade="D9"/>
              </w:tcPr>
              <w:p w:rsidRPr="00E76137" w:rsidR="005E6B8E" w:rsidP="0029064F" w:rsidRDefault="00F75AD8" w14:paraId="1CCB2C43" w14:textId="034F409F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CustomerAddress1</w:t>
                </w:r>
              </w:p>
            </w:tc>
          </w:sdtContent>
        </w:sdt>
      </w:tr>
      <w:tr w:rsidRPr="00E76137" w:rsidR="00E76137" w:rsidTr="00CA4AE3" w14:paraId="00596768" w14:textId="77777777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5E6B8E" w:rsidP="0029064F" w:rsidRDefault="00F75AD8" w14:paraId="53164A5C" w14:textId="4EF4719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Documento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omerIdentityType"/>
            <w:tag w:val="#Nav: D365L_CO_FESCM_EZ/50102"/>
            <w:id w:val="1920673058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CustomerIdentityType[1]" w:storeItemID="{0292AD2D-5F20-4529-87AC-BD3ED8F32F0D}"/>
            <w:text/>
          </w:sdtPr>
          <w:sdtContent>
            <w:tc>
              <w:tcPr>
                <w:tcW w:w="1795" w:type="pct"/>
              </w:tcPr>
              <w:p w:rsidRPr="00E76137" w:rsidR="005E6B8E" w:rsidP="0029064F" w:rsidRDefault="00666ED0" w14:paraId="192F7CF2" w14:textId="29591686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CustomerIdentityType</w:t>
                </w:r>
                <w:proofErr w:type="spellEnd"/>
              </w:p>
            </w:tc>
          </w:sdtContent>
        </w:sdt>
        <w:tc>
          <w:tcPr>
            <w:tcW w:w="897" w:type="pct"/>
          </w:tcPr>
          <w:p w:rsidRPr="00E76137" w:rsidR="005E6B8E" w:rsidP="0029064F" w:rsidRDefault="00A75AF8" w14:paraId="4DD91B5E" w14:textId="3C808593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Dirección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Address"/>
            <w:tag w:val="#Nav: D365L_CO_FESCM_EZ/50102"/>
            <w:id w:val="-498818355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CustAddress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5E6B8E" w:rsidP="0029064F" w:rsidRDefault="00286D80" w14:paraId="1CFBBB9E" w14:textId="69A8FF3D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CustAddress</w:t>
                </w:r>
                <w:proofErr w:type="spellEnd"/>
              </w:p>
            </w:tc>
          </w:sdtContent>
        </w:sdt>
      </w:tr>
      <w:tr w:rsidRPr="00E76137" w:rsidR="00E76137" w:rsidTr="00CA4AE3" w14:paraId="0105FCBC" w14:textId="71BE0786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29064F" w:rsidP="0029064F" w:rsidRDefault="00F75AD8" w14:paraId="3FAF29CD" w14:textId="3E502DF4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Numero</w:t>
            </w:r>
            <w:proofErr w:type="spellEnd"/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1795" w:type="pct"/>
          </w:tcPr>
          <w:p w:rsidRPr="00E76137" w:rsidR="0029064F" w:rsidP="0029064F" w:rsidRDefault="00000000" w14:paraId="62FC9DAE" w14:textId="0ECA5F94">
            <w:pPr>
              <w:spacing w:after="0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alias w:val="#Nav: /Header/VATRegistrationNo"/>
                <w:tag w:val="#Nav: D365L_CO_FESCM_EZ/50102"/>
                <w:id w:val="121044696"/>
                <w:placeholder>
                  <w:docPart w:val="F033D3CC56DB475AB59D630217A05FA6"/>
                </w:placeholder>
                <w:dataBinding w:prefixMappings="xmlns:ns0='urn:microsoft-dynamics-nav/reports/D365L_CO_FESCM_EZ/50102/'" w:xpath="/ns0:NavWordReportXmlPart[1]/ns0:Header[1]/ns0:VATRegistrationNo[1]" w:storeItemID="{0292AD2D-5F20-4529-87AC-BD3ED8F32F0D}"/>
                <w:text/>
              </w:sdtPr>
              <w:sdtContent>
                <w:proofErr w:type="spellStart"/>
                <w:r w:rsidRPr="00E76137" w:rsidR="00F75AD8">
                  <w:rPr>
                    <w:rFonts w:cstheme="minorHAnsi"/>
                    <w:sz w:val="18"/>
                    <w:szCs w:val="18"/>
                  </w:rPr>
                  <w:t>VATRegistrationNo</w:t>
                </w:r>
                <w:proofErr w:type="spellEnd"/>
              </w:sdtContent>
            </w:sdt>
          </w:p>
        </w:tc>
        <w:tc>
          <w:tcPr>
            <w:tcW w:w="897" w:type="pct"/>
          </w:tcPr>
          <w:p w:rsidRPr="00E76137" w:rsidR="0029064F" w:rsidP="0029064F" w:rsidRDefault="00F75AD8" w14:paraId="3DE3748A" w14:textId="04F95071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B77C8D">
              <w:rPr>
                <w:rFonts w:cstheme="minorHAnsi"/>
                <w:b/>
                <w:bCs/>
                <w:sz w:val="18"/>
                <w:szCs w:val="18"/>
              </w:rPr>
              <w:t>Departamento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Departament"/>
            <w:tag w:val="#Nav: D365L_CO_FESCM_EZ/50102"/>
            <w:id w:val="2019806677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Departament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B77C8D" w14:paraId="78B8A5AD" w14:textId="44A444FA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Departament</w:t>
                </w:r>
                <w:proofErr w:type="spellEnd"/>
              </w:p>
            </w:tc>
          </w:sdtContent>
        </w:sdt>
      </w:tr>
      <w:tr w:rsidRPr="00E76137" w:rsidR="00E76137" w:rsidTr="00CA4AE3" w14:paraId="263BF216" w14:textId="31E28EEA">
        <w:trPr>
          <w:trHeight w:val="237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29064F" w:rsidP="0029064F" w:rsidRDefault="00F75AD8" w14:paraId="48CAC65C" w14:textId="16A67DC1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Comercial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omerAddress1"/>
            <w:tag w:val="#Nav: D365L_CO_FESCM_EZ/50102"/>
            <w:id w:val="-335307020"/>
            <w:placeholder>
              <w:docPart w:val="C838EC2D7F28468C867F61435EF456F0"/>
            </w:placeholder>
            <w:dataBinding w:prefixMappings="xmlns:ns0='urn:microsoft-dynamics-nav/reports/D365L_CO_FESCM_EZ/50102/'" w:xpath="/ns0:NavWordReportXmlPart[1]/ns0:Header[1]/ns0:CustomerAddress1[1]" w:storeItemID="{0292AD2D-5F20-4529-87AC-BD3ED8F32F0D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F75AD8" w14:paraId="1F838A24" w14:textId="281F8AF9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CustomerAddress1</w:t>
                </w:r>
              </w:p>
            </w:tc>
          </w:sdtContent>
        </w:sdt>
        <w:tc>
          <w:tcPr>
            <w:tcW w:w="897" w:type="pct"/>
          </w:tcPr>
          <w:p w:rsidRPr="00E76137" w:rsidR="0029064F" w:rsidP="0029064F" w:rsidRDefault="00F75AD8" w14:paraId="262889FF" w14:textId="2D1B318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Municipio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City"/>
            <w:tag w:val="#Nav: D365L_CO_FESCM_EZ/50102"/>
            <w:id w:val="-912383200"/>
            <w:placeholder>
              <w:docPart w:val="7C19852D6E3C42AF8A1A94733AB3A60D"/>
            </w:placeholder>
            <w:dataBinding w:prefixMappings="xmlns:ns0='urn:microsoft-dynamics-nav/reports/D365L_CO_FESCM_EZ/50102/'" w:xpath="/ns0:NavWordReportXmlPart[1]/ns0:Header[1]/ns0:CustCity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F75AD8" w14:paraId="75876654" w14:textId="4D4863E4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 w:rsidRPr="00E76137">
                  <w:rPr>
                    <w:rFonts w:cstheme="minorHAnsi"/>
                    <w:sz w:val="18"/>
                    <w:szCs w:val="18"/>
                  </w:rPr>
                  <w:t>CustCity</w:t>
                </w:r>
                <w:proofErr w:type="spellEnd"/>
              </w:p>
            </w:tc>
          </w:sdtContent>
        </w:sdt>
      </w:tr>
      <w:tr w:rsidRPr="00E76137" w:rsidR="00E76137" w:rsidTr="00CA4AE3" w14:paraId="6BA73F5C" w14:textId="78287514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</w:tcBorders>
          </w:tcPr>
          <w:p w:rsidRPr="00E76137" w:rsidR="0029064F" w:rsidP="0029064F" w:rsidRDefault="00F75AD8" w14:paraId="28D3409B" w14:textId="072B692B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Contribuyente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omerEntityType"/>
            <w:tag w:val="#Nav: D365L_CO_FESCM_EZ/50102"/>
            <w:id w:val="446350027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CustomerEntityType[1]" w:storeItemID="{0292AD2D-5F20-4529-87AC-BD3ED8F32F0D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0C15DB" w14:paraId="72EC7A0E" w14:textId="2ED5E073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CustomerEntityType</w:t>
                </w:r>
                <w:proofErr w:type="spellEnd"/>
              </w:p>
            </w:tc>
          </w:sdtContent>
        </w:sdt>
        <w:tc>
          <w:tcPr>
            <w:tcW w:w="897" w:type="pct"/>
          </w:tcPr>
          <w:p w:rsidRPr="00A75AF8" w:rsidR="0029064F" w:rsidP="0029064F" w:rsidRDefault="00A75AF8" w14:paraId="4B624A1B" w14:textId="34BB91CD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A75AF8">
              <w:rPr>
                <w:rFonts w:cstheme="minorHAnsi"/>
                <w:b/>
                <w:bCs/>
                <w:sz w:val="18"/>
                <w:szCs w:val="18"/>
              </w:rPr>
              <w:t>Email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Email"/>
            <w:tag w:val="#Nav: D365L_CO_FESCM_EZ/50102"/>
            <w:id w:val="-188457034"/>
            <w:placeholder>
              <w:docPart w:val="7BC64C8CCAAA46EA95730F42E15D3DA7"/>
            </w:placeholder>
            <w:dataBinding w:prefixMappings="xmlns:ns0='urn:microsoft-dynamics-nav/reports/D365L_CO_FESCM_EZ/50102/'" w:xpath="/ns0:NavWordReportXmlPart[1]/ns0:Header[1]/ns0:CustEmail[1]" w:storeItemID="{0292AD2D-5F20-4529-87AC-BD3ED8F32F0D}"/>
            <w:text/>
          </w:sdtPr>
          <w:sdtContent>
            <w:tc>
              <w:tcPr>
                <w:tcW w:w="1348" w:type="pct"/>
                <w:tcBorders>
                  <w:right w:val="single" w:color="E7E6E6" w:themeColor="background2" w:sz="4" w:space="0"/>
                </w:tcBorders>
              </w:tcPr>
              <w:p w:rsidRPr="00E76137" w:rsidR="0029064F" w:rsidP="0029064F" w:rsidRDefault="00F75AD8" w14:paraId="15CB2A63" w14:textId="4C0EC995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 w:rsidRPr="00E76137">
                  <w:rPr>
                    <w:rFonts w:cstheme="minorHAnsi"/>
                    <w:sz w:val="18"/>
                    <w:szCs w:val="18"/>
                  </w:rPr>
                  <w:t>CustEmail</w:t>
                </w:r>
                <w:proofErr w:type="spellEnd"/>
              </w:p>
            </w:tc>
          </w:sdtContent>
        </w:sdt>
      </w:tr>
      <w:tr w:rsidRPr="00E76137" w:rsidR="00E76137" w:rsidTr="00CA4AE3" w14:paraId="4662AAF9" w14:textId="4FD0BA11">
        <w:trPr>
          <w:trHeight w:val="279"/>
        </w:trPr>
        <w:tc>
          <w:tcPr>
            <w:tcW w:w="960" w:type="pct"/>
            <w:tcBorders>
              <w:left w:val="single" w:color="E7E6E6" w:themeColor="background2" w:sz="4" w:space="0"/>
              <w:bottom w:val="single" w:color="E7E6E6" w:themeColor="background2" w:sz="4" w:space="0"/>
            </w:tcBorders>
          </w:tcPr>
          <w:p w:rsidRPr="00E76137" w:rsidR="0029064F" w:rsidP="0029064F" w:rsidRDefault="00F75AD8" w14:paraId="6B05906C" w14:textId="489B145D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 w:rsidRPr="00E76137">
              <w:rPr>
                <w:rFonts w:cstheme="minorHAnsi"/>
                <w:b/>
                <w:bCs/>
                <w:sz w:val="18"/>
                <w:szCs w:val="18"/>
              </w:rPr>
              <w:t>Responsabilidad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omerRespons"/>
            <w:tag w:val="#Nav: D365L_CO_FESCM_EZ/50102"/>
            <w:id w:val="1048572586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customerRespons[1]" w:storeItemID="{0292AD2D-5F20-4529-87AC-BD3ED8F32F0D}"/>
            <w:text/>
          </w:sdtPr>
          <w:sdtContent>
            <w:tc>
              <w:tcPr>
                <w:tcW w:w="1795" w:type="pct"/>
                <w:tcBorders>
                  <w:bottom w:val="single" w:color="E7E6E6" w:themeColor="background2" w:sz="4" w:space="0"/>
                </w:tcBorders>
              </w:tcPr>
              <w:p w:rsidRPr="00E76137" w:rsidR="0029064F" w:rsidP="0029064F" w:rsidRDefault="00723ED7" w14:paraId="034FFB7F" w14:textId="07D3C5F2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sz w:val="18"/>
                    <w:szCs w:val="18"/>
                  </w:rPr>
                  <w:t>customerRespons</w:t>
                </w:r>
                <w:proofErr w:type="spellEnd"/>
              </w:p>
            </w:tc>
          </w:sdtContent>
        </w:sdt>
        <w:tc>
          <w:tcPr>
            <w:tcW w:w="897" w:type="pct"/>
            <w:tcBorders>
              <w:bottom w:val="single" w:color="E7E6E6" w:themeColor="background2" w:sz="4" w:space="0"/>
            </w:tcBorders>
          </w:tcPr>
          <w:p w:rsidRPr="00A75AF8" w:rsidR="0029064F" w:rsidP="0029064F" w:rsidRDefault="00A75AF8" w14:paraId="4F827E76" w14:textId="73EC19E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A75AF8">
              <w:rPr>
                <w:rFonts w:cstheme="minorHAnsi"/>
                <w:b/>
                <w:bCs/>
                <w:sz w:val="18"/>
                <w:szCs w:val="18"/>
              </w:rPr>
              <w:t>Teléfono</w:t>
            </w:r>
            <w:proofErr w:type="spellEnd"/>
          </w:p>
        </w:tc>
        <w:sdt>
          <w:sdtPr>
            <w:rPr>
              <w:rFonts w:cstheme="minorHAnsi"/>
              <w:sz w:val="18"/>
              <w:szCs w:val="18"/>
            </w:rPr>
            <w:alias w:val="#Nav: /Header/CustPhone"/>
            <w:tag w:val="#Nav: D365L_CO_FESCM_EZ/50102"/>
            <w:id w:val="-1545973982"/>
            <w:placeholder>
              <w:docPart w:val="3E2DFE4FEBF74AE897ED4A4A03BB69FF"/>
            </w:placeholder>
            <w:dataBinding w:prefixMappings="xmlns:ns0='urn:microsoft-dynamics-nav/reports/D365L_CO_FESCM_EZ/50102/'" w:xpath="/ns0:NavWordReportXmlPart[1]/ns0:Header[1]/ns0:CustPhone[1]" w:storeItemID="{0292AD2D-5F20-4529-87AC-BD3ED8F32F0D}"/>
            <w:text/>
          </w:sdtPr>
          <w:sdtContent>
            <w:tc>
              <w:tcPr>
                <w:tcW w:w="1348" w:type="pct"/>
                <w:tcBorders>
                  <w:bottom w:val="single" w:color="E7E6E6" w:themeColor="background2" w:sz="4" w:space="0"/>
                  <w:right w:val="single" w:color="E7E6E6" w:themeColor="background2" w:sz="4" w:space="0"/>
                </w:tcBorders>
              </w:tcPr>
              <w:p w:rsidRPr="00E76137" w:rsidR="0029064F" w:rsidP="0029064F" w:rsidRDefault="00F75AD8" w14:paraId="7B5F1B31" w14:textId="30AC7287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proofErr w:type="spellStart"/>
                <w:r w:rsidRPr="00E76137">
                  <w:rPr>
                    <w:rFonts w:cstheme="minorHAnsi"/>
                    <w:sz w:val="18"/>
                    <w:szCs w:val="18"/>
                  </w:rPr>
                  <w:t>CustPhone</w:t>
                </w:r>
                <w:proofErr w:type="spellEnd"/>
              </w:p>
            </w:tc>
          </w:sdtContent>
        </w:sdt>
      </w:tr>
    </w:tbl>
    <w:p w:rsidRPr="00B743A8" w:rsidR="00D54DEE" w:rsidP="0002475A" w:rsidRDefault="00D54DEE" w14:paraId="08F2D3CD" w14:textId="77777777">
      <w:pPr>
        <w:spacing w:after="0" w:line="276" w:lineRule="auto"/>
        <w:rPr>
          <w:rFonts w:cstheme="minorHAnsi"/>
          <w:sz w:val="12"/>
          <w:szCs w:val="12"/>
        </w:rPr>
      </w:pPr>
    </w:p>
    <w:tbl>
      <w:tblPr>
        <w:tblW w:w="11057" w:type="dxa"/>
        <w:tblInd w:w="-5" w:type="dxa"/>
        <w:tblBorders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045"/>
        <w:gridCol w:w="2403"/>
        <w:gridCol w:w="868"/>
        <w:gridCol w:w="220"/>
        <w:gridCol w:w="1560"/>
        <w:gridCol w:w="1701"/>
        <w:gridCol w:w="1275"/>
        <w:gridCol w:w="1985"/>
      </w:tblGrid>
      <w:tr w:rsidRPr="00E76137" w:rsidR="00734272" w:rsidTr="00CA4AE3" w14:paraId="3381EFBB" w14:textId="77777777">
        <w:trPr>
          <w:trHeight w:val="563"/>
        </w:trPr>
        <w:tc>
          <w:tcPr>
            <w:tcW w:w="1045" w:type="dxa"/>
            <w:shd w:val="clear" w:color="auto" w:fill="D9D9D9" w:themeFill="background1" w:themeFillShade="D9"/>
            <w:vAlign w:val="center"/>
          </w:tcPr>
          <w:p w:rsidRPr="00E76137" w:rsidR="00734272" w:rsidP="00505B66" w:rsidRDefault="006D43F0" w14:paraId="1A206586" w14:textId="7F6EE8BC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Referencia</w:t>
            </w:r>
            <w:proofErr w:type="spellEnd"/>
          </w:p>
        </w:tc>
        <w:tc>
          <w:tcPr>
            <w:tcW w:w="3491" w:type="dxa"/>
            <w:gridSpan w:val="3"/>
            <w:shd w:val="clear" w:color="auto" w:fill="D9D9D9" w:themeFill="background1" w:themeFillShade="D9"/>
            <w:vAlign w:val="center"/>
          </w:tcPr>
          <w:p w:rsidRPr="00E76137" w:rsidR="00734272" w:rsidP="00505B66" w:rsidRDefault="00A75AF8" w14:paraId="4FEBAE54" w14:textId="493EB3B6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Descripción</w:t>
            </w:r>
            <w:proofErr w:type="spellEnd"/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734272" w:rsidP="00505B66" w:rsidRDefault="00A75AF8" w14:paraId="3DB91CDB" w14:textId="7C33B423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Cantidad</w:t>
            </w:r>
            <w:proofErr w:type="spellEnd"/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Pr="00E76137" w:rsidR="00734272" w:rsidP="00505B66" w:rsidRDefault="00A75AF8" w14:paraId="1F8BA502" w14:textId="5B8F9E9A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Precio</w:t>
            </w:r>
            <w:proofErr w:type="spellEnd"/>
            <w:r>
              <w:rPr>
                <w:rFonts w:cstheme="minorHAnsi"/>
                <w:color w:val="000000" w:themeColor="text1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unitario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Pr="00E76137" w:rsidR="00734272" w:rsidP="00505B66" w:rsidRDefault="00A75AF8" w14:paraId="4B46050F" w14:textId="7598307A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Precio</w:t>
            </w:r>
            <w:proofErr w:type="spellEnd"/>
            <w:r>
              <w:rPr>
                <w:rFonts w:cstheme="minorHAnsi"/>
                <w:color w:val="000000" w:themeColor="text1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Cs w:val="18"/>
              </w:rPr>
              <w:t>por</w:t>
            </w:r>
            <w:proofErr w:type="spellEnd"/>
          </w:p>
        </w:tc>
        <w:tc>
          <w:tcPr>
            <w:tcW w:w="1985" w:type="dxa"/>
            <w:shd w:val="clear" w:color="auto" w:fill="D9D9D9" w:themeFill="background1" w:themeFillShade="D9"/>
            <w:tcMar>
              <w:right w:w="0" w:type="dxa"/>
            </w:tcMar>
            <w:vAlign w:val="center"/>
          </w:tcPr>
          <w:p w:rsidRPr="00E76137" w:rsidR="00734272" w:rsidP="00505B66" w:rsidRDefault="00A75AF8" w14:paraId="583CE74A" w14:textId="3B888F6A">
            <w:pPr>
              <w:pStyle w:val="Ttulo1"/>
              <w:spacing w:after="120" w:line="240" w:lineRule="auto"/>
              <w:ind w:left="505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Total</w:t>
            </w:r>
          </w:p>
        </w:tc>
      </w:tr>
      <w:sdt>
        <w:sdtPr>
          <w:rPr>
            <w:rFonts w:cstheme="minorHAnsi"/>
            <w:sz w:val="16"/>
            <w:szCs w:val="16"/>
          </w:rPr>
          <w:alias w:val="#Nav: /Header/Line"/>
          <w:tag w:val="#Nav: D365L_CO_FESCM_EZ/50102"/>
          <w:id w:val="1327254768"/>
          <w15:dataBinding w:prefixMappings="xmlns:ns0='urn:microsoft-dynamics-nav/reports/D365L_CO_FESCM_EZ/50102/'" w:xpath="/ns0:NavWordReportXmlPart[1]/ns0:Header[1]/ns0:Line" w:storeItemID="{0292AD2D-5F20-4529-87AC-BD3ED8F32F0D}"/>
          <w15:repeatingSection/>
        </w:sdtPr>
        <w:sdtContent>
          <w:sdt>
            <w:sdtPr>
              <w:rPr>
                <w:rFonts w:cstheme="minorHAnsi"/>
                <w:sz w:val="16"/>
                <w:szCs w:val="16"/>
              </w:rPr>
              <w:id w:val="872800820"/>
              <w:placeholder>
                <w:docPart w:val="2BF6D226EE2842E7BCCDC50FB8ABBBD7"/>
              </w:placeholder>
              <w15:repeatingSectionItem/>
            </w:sdtPr>
            <w:sdtContent>
              <w:tr w:rsidRPr="00B743A8" w:rsidR="00734272" w:rsidTr="00CA4AE3" w14:paraId="266488E9" w14:textId="77777777">
                <w:trPr>
                  <w:trHeight w:val="234"/>
                </w:trPr>
                <w:tc>
                  <w:tcPr>
                    <w:tcW w:w="1045" w:type="dxa"/>
                  </w:tcPr>
                  <w:p w:rsidR="00734272" w:rsidP="00505B66" w:rsidRDefault="00000000" w14:paraId="1D527DB4" w14:textId="5422DB98">
                    <w:pPr>
                      <w:jc w:val="center"/>
                      <w:rPr>
                        <w:rFonts w:cstheme="minorHAns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cstheme="minorHAnsi"/>
                          <w:sz w:val="16"/>
                          <w:szCs w:val="16"/>
                        </w:rPr>
                        <w:alias w:val="#Nav: /Header/Line/ItemNo_Line"/>
                        <w:tag w:val="#Nav: D365L_CO_FESCM_EZ/50102"/>
                        <w:id w:val="-776249638"/>
                        <w:placeholder>
                          <w:docPart w:val="1F66EB249DA44A76B2FEDFE568CDCBB0"/>
                        </w:placeholder>
                        <w:dataBinding w:prefixMappings="xmlns:ns0='urn:microsoft-dynamics-nav/reports/D365L_CO_FESCM_EZ/50102/'" w:xpath="/ns0:NavWordReportXmlPart[1]/ns0:Header[1]/ns0:Line[1]/ns0:ItemNo_Line[1]" w:storeItemID="{0292AD2D-5F20-4529-87AC-BD3ED8F32F0D}"/>
                        <w:text/>
                      </w:sdtPr>
                      <w:sdtContent>
                        <w:proofErr w:type="spellStart"/>
                        <w:r w:rsidR="00734272">
                          <w:rPr>
                            <w:rFonts w:cstheme="minorHAnsi"/>
                            <w:sz w:val="16"/>
                            <w:szCs w:val="16"/>
                          </w:rPr>
                          <w:t>ItemNo_Line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cstheme="minorHAnsi"/>
                      <w:sz w:val="16"/>
                      <w:szCs w:val="16"/>
                    </w:rPr>
                    <w:alias w:val="#Nav: /Header/Line/Description_Line"/>
                    <w:tag w:val="#Nav: D365L_CO_FESCM_EZ/50102"/>
                    <w:id w:val="-1420935410"/>
                    <w:placeholder>
                      <w:docPart w:val="D121C1015972449FAF3562D40DE520EA"/>
                    </w:placeholder>
                    <w:dataBinding w:prefixMappings="xmlns:ns0='urn:microsoft-dynamics-nav/reports/D365L_CO_FESCM_EZ/50102/'" w:xpath="/ns0:NavWordReportXmlPart[1]/ns0:Header[1]/ns0:Line[1]/ns0:Description_Line[1]" w:storeItemID="{0292AD2D-5F20-4529-87AC-BD3ED8F32F0D}"/>
                    <w:text/>
                  </w:sdtPr>
                  <w:sdtContent>
                    <w:tc>
                      <w:tcPr>
                        <w:tcW w:w="3491" w:type="dxa"/>
                        <w:gridSpan w:val="3"/>
                      </w:tcPr>
                      <w:p w:rsidRPr="00B743A8" w:rsidR="00734272" w:rsidP="00CA4AE3" w:rsidRDefault="00734272" w14:paraId="735566AD" w14:textId="4EDD1939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B743A8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alias w:val="#Nav: /Header/Line/Quantity_Line"/>
                    <w:tag w:val="#Nav: D365L_CO_FESCM_EZ/50102"/>
                    <w:id w:val="382909601"/>
                    <w:placeholder>
                      <w:docPart w:val="C963468E83254DFEA72553102815D051"/>
                    </w:placeholder>
                    <w:dataBinding w:prefixMappings="xmlns:ns0='urn:microsoft-dynamics-nav/reports/D365L_CO_FESCM_EZ/50102/'" w:xpath="/ns0:NavWordReportXmlPart[1]/ns0:Header[1]/ns0:Line[1]/ns0:Quantity_Line[1]" w:storeItemID="{0292AD2D-5F20-4529-87AC-BD3ED8F32F0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560" w:type="dxa"/>
                      </w:tcPr>
                      <w:p w:rsidR="00734272" w:rsidP="00CA4AE3" w:rsidRDefault="00734272" w14:paraId="472F092F" w14:textId="5D9E1524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proofErr w:type="spellStart"/>
                        <w:r w:rsidRPr="00B743A8">
                          <w:rPr>
                            <w:rFonts w:cstheme="minorHAnsi"/>
                            <w:bCs/>
                            <w:sz w:val="16"/>
                            <w:szCs w:val="16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701" w:type="dxa"/>
                  </w:tcPr>
                  <w:p w:rsidRPr="00B743A8" w:rsidR="00734272" w:rsidP="00505B66" w:rsidRDefault="00000000" w14:paraId="2E50DF07" w14:textId="0194DEAB">
                    <w:pPr>
                      <w:spacing w:after="120"/>
                      <w:jc w:val="center"/>
                      <w:rPr>
                        <w:rFonts w:cstheme="minorHAns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cstheme="minorHAnsi"/>
                          <w:sz w:val="16"/>
                          <w:szCs w:val="16"/>
                        </w:rPr>
                        <w:alias w:val="#Nav: /Header/Line/UnitPrice"/>
                        <w:tag w:val="#Nav: D365L_CO_FESCM_EZ/50102"/>
                        <w:id w:val="773364929"/>
                        <w:placeholder>
                          <w:docPart w:val="CC0CE95BE68F43A4A5480F32251EEDE8"/>
                        </w:placeholder>
                        <w:dataBinding w:prefixMappings="xmlns:ns0='urn:microsoft-dynamics-nav/reports/D365L_CO_FESCM_EZ/50102/'" w:xpath="/ns0:NavWordReportXmlPart[1]/ns0:Header[1]/ns0:Line[1]/ns0:UnitPrice[1]" w:storeItemID="{0292AD2D-5F20-4529-87AC-BD3ED8F32F0D}"/>
                        <w:text/>
                      </w:sdtPr>
                      <w:sdtContent>
                        <w:r w:rsidRPr="00B743A8" w:rsidR="00734272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UnitPrice</w:t>
                        </w:r>
                      </w:sdtContent>
                    </w:sdt>
                  </w:p>
                </w:tc>
                <w:sdt>
                  <w:sdtPr>
                    <w:rPr>
                      <w:rFonts w:cstheme="minorHAnsi"/>
                      <w:sz w:val="16"/>
                      <w:szCs w:val="16"/>
                    </w:rPr>
                    <w:alias w:val="#Nav: /Header/Line/UnitOfMeasure"/>
                    <w:tag w:val="#Nav: D365L_CO_FESCM_EZ/50102"/>
                    <w:id w:val="436108881"/>
                    <w:placeholder>
                      <w:docPart w:val="DE07C461330C4D4CA480D9A2C23E71A2"/>
                    </w:placeholder>
                    <w:dataBinding w:prefixMappings="xmlns:ns0='urn:microsoft-dynamics-nav/reports/D365L_CO_FESCM_EZ/50102/'" w:xpath="/ns0:NavWordReportXmlPart[1]/ns0:Header[1]/ns0:Line[1]/ns0:UnitOfMeasure[1]" w:storeItemID="{0292AD2D-5F20-4529-87AC-BD3ED8F32F0D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B743A8" w:rsidR="00734272" w:rsidP="00CA4AE3" w:rsidRDefault="00734272" w14:paraId="6F88E3D6" w14:textId="2A49FD69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B743A8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1985" w:type="dxa"/>
                    <w:tcMar>
                      <w:right w:w="0" w:type="dxa"/>
                    </w:tcMar>
                  </w:tcPr>
                  <w:p w:rsidRPr="00B743A8" w:rsidR="00734272" w:rsidP="00505B66" w:rsidRDefault="00000000" w14:paraId="71996FD7" w14:textId="584F34ED">
                    <w:pPr>
                      <w:spacing w:after="120"/>
                      <w:jc w:val="center"/>
                      <w:rPr>
                        <w:rFonts w:cstheme="minorHAns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cstheme="minorHAnsi"/>
                          <w:sz w:val="16"/>
                          <w:szCs w:val="16"/>
                        </w:rPr>
                        <w:alias w:val="#Nav: /Header/Line/LineAmount_Line"/>
                        <w:tag w:val="#Nav: D365L_CO_FESCM_EZ/50102"/>
                        <w:id w:val="-1829895906"/>
                        <w:placeholder>
                          <w:docPart w:val="4DAD7EDD93B24DF48C6B61CA84CA082F"/>
                        </w:placeholder>
                        <w:dataBinding w:prefixMappings="xmlns:ns0='urn:microsoft-dynamics-nav/reports/D365L_CO_FESCM_EZ/50102/'" w:xpath="/ns0:NavWordReportXmlPart[1]/ns0:Header[1]/ns0:Line[1]/ns0:LineAmount_Line[1]" w:storeItemID="{0292AD2D-5F20-4529-87AC-BD3ED8F32F0D}"/>
                        <w:text/>
                      </w:sdtPr>
                      <w:sdtContent>
                        <w:r w:rsidRPr="00B743A8" w:rsidR="00734272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LineAmount_Line</w:t>
                        </w:r>
                      </w:sdtContent>
                    </w:sdt>
                    <w:r w:rsidRPr="00B743A8" w:rsidR="00734272">
                      <w:rPr>
                        <w:rFonts w:cstheme="minorHAnsi"/>
                        <w:sz w:val="16"/>
                        <w:szCs w:val="16"/>
                      </w:rPr>
                      <w:t xml:space="preserve"> </w:t>
                    </w:r>
                  </w:p>
                </w:tc>
              </w:tr>
            </w:sdtContent>
          </w:sdt>
        </w:sdtContent>
      </w:sdt>
      <w:tr w:rsidRPr="00B743A8" w:rsidR="00734272" w:rsidTr="00CA4AE3" w14:paraId="1411E738" w14:textId="77777777">
        <w:trPr>
          <w:trHeight w:val="234"/>
        </w:trPr>
        <w:tc>
          <w:tcPr>
            <w:tcW w:w="1045" w:type="dxa"/>
          </w:tcPr>
          <w:p w:rsidRPr="00B743A8" w:rsidR="00734272" w:rsidP="008F1F96" w:rsidRDefault="00734272" w14:paraId="2EC39162" w14:textId="77777777">
            <w:pPr>
              <w:pStyle w:val="Sinespaciado"/>
              <w:spacing w:after="12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3" w:type="dxa"/>
          </w:tcPr>
          <w:p w:rsidRPr="00B743A8" w:rsidR="00734272" w:rsidP="008F1F96" w:rsidRDefault="00734272" w14:paraId="312932B7" w14:textId="59AF224C">
            <w:pPr>
              <w:pStyle w:val="Sinespaciado"/>
              <w:spacing w:after="12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68" w:type="dxa"/>
          </w:tcPr>
          <w:p w:rsidRPr="00B743A8" w:rsidR="00734272" w:rsidP="008F1F96" w:rsidRDefault="00734272" w14:paraId="148B6F6C" w14:textId="77777777">
            <w:pPr>
              <w:pStyle w:val="Sinespaciado"/>
              <w:spacing w:after="120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0" w:type="dxa"/>
          </w:tcPr>
          <w:p w:rsidRPr="00B743A8" w:rsidR="00734272" w:rsidP="008F1F96" w:rsidRDefault="00734272" w14:paraId="443E4D03" w14:textId="77777777">
            <w:pPr>
              <w:pStyle w:val="Sinespaciado"/>
              <w:spacing w:after="120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560" w:type="dxa"/>
          </w:tcPr>
          <w:p w:rsidR="00734272" w:rsidP="00734272" w:rsidRDefault="00734272" w14:paraId="37598FBA" w14:textId="77777777">
            <w:pPr>
              <w:pStyle w:val="Sinespaciado"/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976" w:type="dxa"/>
            <w:gridSpan w:val="2"/>
          </w:tcPr>
          <w:p w:rsidRPr="00B743A8" w:rsidR="00734272" w:rsidP="008F1F96" w:rsidRDefault="00734272" w14:paraId="251D5092" w14:textId="7280195A">
            <w:pPr>
              <w:pStyle w:val="Sinespaciado"/>
              <w:spacing w:after="120"/>
              <w:rPr>
                <w:rFonts w:cstheme="minorHAnsi"/>
                <w:b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sz w:val="18"/>
                <w:szCs w:val="18"/>
              </w:rPr>
              <w:t>SubTotal</w:t>
            </w:r>
            <w:proofErr w:type="spellEnd"/>
          </w:p>
        </w:tc>
        <w:sdt>
          <w:sdtPr>
            <w:rPr>
              <w:rFonts w:cstheme="minorHAnsi"/>
              <w:sz w:val="20"/>
              <w:szCs w:val="20"/>
            </w:rPr>
            <w:alias w:val="#Nav: /Header/LinesTotalAmount"/>
            <w:tag w:val="#Nav: D365L_CO_FESCM_EZ/50102"/>
            <w:id w:val="-749666829"/>
            <w:placeholder>
              <w:docPart w:val="F7312F1738A045F795D061F4BCDEDA3E"/>
            </w:placeholder>
            <w:dataBinding w:prefixMappings="xmlns:ns0='urn:microsoft-dynamics-nav/reports/D365L_CO_FESCM_EZ/50102/'" w:xpath="/ns0:NavWordReportXmlPart[1]/ns0:Header[1]/ns0:LinesTotalAmount[1]" w:storeItemID="{0292AD2D-5F20-4529-87AC-BD3ED8F32F0D}"/>
            <w:text/>
          </w:sdtPr>
          <w:sdtContent>
            <w:tc>
              <w:tcPr>
                <w:tcW w:w="1985" w:type="dxa"/>
                <w:tcMar>
                  <w:right w:w="0" w:type="dxa"/>
                </w:tcMar>
              </w:tcPr>
              <w:p w:rsidRPr="00B743A8" w:rsidR="00734272" w:rsidP="00505B66" w:rsidRDefault="00734272" w14:paraId="70A8BAC4" w14:textId="19FCF6E7">
                <w:pPr>
                  <w:pStyle w:val="Sinespaciado"/>
                  <w:spacing w:after="120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LinesTotalAmount</w:t>
                </w:r>
                <w:proofErr w:type="spellEnd"/>
              </w:p>
            </w:tc>
          </w:sdtContent>
        </w:sdt>
      </w:tr>
      <w:sdt>
        <w:sdtPr>
          <w:rPr>
            <w:rFonts w:cstheme="minorHAnsi"/>
            <w:sz w:val="20"/>
            <w:szCs w:val="20"/>
          </w:rPr>
          <w:alias w:val="#Nav: /Header/Integer"/>
          <w:tag w:val="#Nav: D365L_CO_FESCM_EZ/50102"/>
          <w:id w:val="1714620381"/>
          <w15:dataBinding w:prefixMappings="xmlns:ns0='urn:microsoft-dynamics-nav/reports/D365L_CO_FESCM_EZ/50102/'" w:xpath="/ns0:NavWordReportXmlPart[1]/ns0:Header[1]/ns0:Integer" w:storeItemID="{0292AD2D-5F20-4529-87AC-BD3ED8F32F0D}"/>
          <w15:repeatingSection/>
        </w:sdtPr>
        <w:sdtEndPr>
          <w:rPr>
            <w:bCs/>
            <w:sz w:val="18"/>
            <w:szCs w:val="18"/>
          </w:rPr>
        </w:sdtEndPr>
        <w:sdtContent>
          <w:sdt>
            <w:sdtPr>
              <w:rPr>
                <w:rFonts w:cstheme="minorHAnsi"/>
                <w:sz w:val="20"/>
                <w:szCs w:val="20"/>
              </w:rPr>
              <w:id w:val="-538355019"/>
              <w:placeholder>
                <w:docPart w:val="DefaultPlaceholder_-1854013435"/>
              </w:placeholder>
              <w15:repeatingSectionItem/>
            </w:sdtPr>
            <w:sdtEndPr>
              <w:rPr>
                <w:bCs/>
                <w:sz w:val="18"/>
                <w:szCs w:val="18"/>
              </w:rPr>
            </w:sdtEndPr>
            <w:sdtContent>
              <w:tr w:rsidRPr="00E76137" w:rsidR="00734272" w:rsidTr="00CA4AE3" w14:paraId="1B13F1B2" w14:textId="77777777">
                <w:trPr>
                  <w:trHeight w:val="286"/>
                </w:trPr>
                <w:tc>
                  <w:tcPr>
                    <w:tcW w:w="1045" w:type="dxa"/>
                  </w:tcPr>
                  <w:p w:rsidRPr="00B743A8" w:rsidR="00734272" w:rsidP="008F1F96" w:rsidRDefault="00734272" w14:paraId="24392211" w14:textId="3EB4A48F">
                    <w:pPr>
                      <w:pStyle w:val="Sinespaciado"/>
                      <w:spacing w:after="120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403" w:type="dxa"/>
                  </w:tcPr>
                  <w:p w:rsidRPr="00B743A8" w:rsidR="00734272" w:rsidP="008F1F96" w:rsidRDefault="00734272" w14:paraId="3EDCBCF1" w14:textId="77777777">
                    <w:pPr>
                      <w:pStyle w:val="Sinespaciado"/>
                      <w:spacing w:after="120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68" w:type="dxa"/>
                  </w:tcPr>
                  <w:p w:rsidRPr="00B743A8" w:rsidR="00734272" w:rsidP="008F1F96" w:rsidRDefault="00734272" w14:paraId="3549506E" w14:textId="77777777">
                    <w:pPr>
                      <w:pStyle w:val="Sinespaciado"/>
                      <w:spacing w:after="120"/>
                      <w:jc w:val="right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20" w:type="dxa"/>
                  </w:tcPr>
                  <w:p w:rsidRPr="00B743A8" w:rsidR="00734272" w:rsidP="008F1F96" w:rsidRDefault="00734272" w14:paraId="589F4E7F" w14:textId="77777777">
                    <w:pPr>
                      <w:pStyle w:val="Sinespaciado"/>
                      <w:spacing w:after="120"/>
                      <w:rPr>
                        <w:rFonts w:cstheme="minorHAnsi"/>
                        <w:b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560" w:type="dxa"/>
                  </w:tcPr>
                  <w:p w:rsidR="00734272" w:rsidP="00D0610A" w:rsidRDefault="00734272" w14:paraId="4684A95F" w14:textId="416EB760">
                    <w:pPr>
                      <w:pStyle w:val="Sinespaciado"/>
                      <w:rPr>
                        <w:rFonts w:cstheme="minorHAnsi"/>
                        <w:bCs/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rFonts w:cstheme="minorHAnsi"/>
                      <w:bCs/>
                      <w:sz w:val="18"/>
                      <w:szCs w:val="18"/>
                    </w:rPr>
                    <w:alias w:val="#Nav: /Header/Integer/VATEntry_DianDesc"/>
                    <w:tag w:val="#Nav: D365L_CO_FESCM_EZ/50102"/>
                    <w:id w:val="561990286"/>
                    <w:placeholder>
                      <w:docPart w:val="DefaultPlaceholder_-1854013440"/>
                    </w:placeholder>
                    <w:dataBinding w:prefixMappings="xmlns:ns0='urn:microsoft-dynamics-nav/reports/D365L_CO_FESCM_EZ/50102/'" w:xpath="/ns0:NavWordReportXmlPart[1]/ns0:Header[1]/ns0:Integer[1]/ns0:VATEntry_DianDesc[1]" w:storeItemID="{0292AD2D-5F20-4529-87AC-BD3ED8F32F0D}"/>
                    <w:text/>
                  </w:sdtPr>
                  <w:sdtContent>
                    <w:tc>
                      <w:tcPr>
                        <w:tcW w:w="2976" w:type="dxa"/>
                        <w:gridSpan w:val="2"/>
                      </w:tcPr>
                      <w:p w:rsidR="00734272" w:rsidP="00CA4AE3" w:rsidRDefault="00E572A3" w14:paraId="7293435D" w14:textId="264CAC57">
                        <w:pPr>
                          <w:pStyle w:val="Sinespaciado"/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  <w:t>VATEntry_DianDesc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bCs/>
                      <w:sz w:val="18"/>
                      <w:szCs w:val="18"/>
                    </w:rPr>
                    <w:alias w:val="#Nav: /Header/Integer/VATEntry_Amount"/>
                    <w:tag w:val="#Nav: D365L_CO_FESCM_EZ/50102"/>
                    <w:id w:val="-208494268"/>
                    <w:placeholder>
                      <w:docPart w:val="DefaultPlaceholder_-1854013440"/>
                    </w:placeholder>
                    <w:dataBinding w:prefixMappings="xmlns:ns0='urn:microsoft-dynamics-nav/reports/D365L_CO_FESCM_EZ/50102/'" w:xpath="/ns0:NavWordReportXmlPart[1]/ns0:Header[1]/ns0:Integer[1]/ns0:VATEntry_Amount[1]" w:storeItemID="{0292AD2D-5F20-4529-87AC-BD3ED8F32F0D}"/>
                    <w:text/>
                  </w:sdtPr>
                  <w:sdtContent>
                    <w:tc>
                      <w:tcPr>
                        <w:tcW w:w="1985" w:type="dxa"/>
                        <w:tcMar>
                          <w:right w:w="0" w:type="dxa"/>
                        </w:tcMar>
                      </w:tcPr>
                      <w:p w:rsidR="00734272" w:rsidP="00CA4AE3" w:rsidRDefault="00E572A3" w14:paraId="168C2FD6" w14:textId="54932FB8">
                        <w:pPr>
                          <w:pStyle w:val="Sinespaciado"/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  <w:t>VATEntry_Amount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B743A8" w:rsidR="00734272" w:rsidTr="00CA4AE3" w14:paraId="7FA8F58C" w14:textId="77777777">
        <w:trPr>
          <w:trHeight w:val="234"/>
        </w:trPr>
        <w:tc>
          <w:tcPr>
            <w:tcW w:w="1045" w:type="dxa"/>
          </w:tcPr>
          <w:p w:rsidRPr="00B743A8" w:rsidR="00734272" w:rsidP="008F1F96" w:rsidRDefault="00734272" w14:paraId="4FE3C331" w14:textId="77777777">
            <w:pPr>
              <w:pStyle w:val="Sinespaciado"/>
              <w:spacing w:after="12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3" w:type="dxa"/>
          </w:tcPr>
          <w:p w:rsidRPr="00B743A8" w:rsidR="00734272" w:rsidP="008F1F96" w:rsidRDefault="00734272" w14:paraId="66577E45" w14:textId="1FAD2150">
            <w:pPr>
              <w:pStyle w:val="Sinespaciado"/>
              <w:spacing w:after="12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68" w:type="dxa"/>
          </w:tcPr>
          <w:p w:rsidRPr="00B743A8" w:rsidR="00734272" w:rsidP="008F1F96" w:rsidRDefault="00734272" w14:paraId="459400F2" w14:textId="77777777">
            <w:pPr>
              <w:pStyle w:val="Sinespaciado"/>
              <w:spacing w:after="120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0" w:type="dxa"/>
          </w:tcPr>
          <w:p w:rsidRPr="00B743A8" w:rsidR="00734272" w:rsidP="008F1F96" w:rsidRDefault="00734272" w14:paraId="59F5229F" w14:textId="77777777">
            <w:pPr>
              <w:pStyle w:val="Sinespaciado"/>
              <w:spacing w:after="120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560" w:type="dxa"/>
          </w:tcPr>
          <w:p w:rsidR="00734272" w:rsidP="00734272" w:rsidRDefault="00734272" w14:paraId="6048472D" w14:textId="77777777">
            <w:pPr>
              <w:pStyle w:val="Sinespaciado"/>
              <w:spacing w:after="120"/>
              <w:ind w:left="7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976" w:type="dxa"/>
            <w:gridSpan w:val="2"/>
          </w:tcPr>
          <w:p w:rsidRPr="00B743A8" w:rsidR="00734272" w:rsidP="008F1F96" w:rsidRDefault="00734272" w14:paraId="2C3E1E61" w14:textId="6A6282FE">
            <w:pPr>
              <w:pStyle w:val="Sinespaciado"/>
              <w:spacing w:after="120"/>
              <w:ind w:left="7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Neto a Pagar</w:t>
            </w:r>
          </w:p>
        </w:tc>
        <w:sdt>
          <w:sdtPr>
            <w:rPr>
              <w:rFonts w:cstheme="minorHAnsi"/>
              <w:b/>
              <w:sz w:val="18"/>
              <w:szCs w:val="18"/>
            </w:rPr>
            <w:alias w:val="#Nav: /Header/amountRound"/>
            <w:tag w:val="#Nav: D365L_CO_FESCM_EZ/50102"/>
            <w:id w:val="-81225299"/>
            <w:placeholder>
              <w:docPart w:val="F7312F1738A045F795D061F4BCDEDA3E"/>
            </w:placeholder>
            <w:dataBinding w:prefixMappings="xmlns:ns0='urn:microsoft-dynamics-nav/reports/D365L_CO_FESCM_EZ/50102/'" w:xpath="/ns0:NavWordReportXmlPart[1]/ns0:Header[1]/ns0:amountRound[1]" w:storeItemID="{0292AD2D-5F20-4529-87AC-BD3ED8F32F0D}"/>
            <w:text/>
          </w:sdtPr>
          <w:sdtContent>
            <w:tc>
              <w:tcPr>
                <w:tcW w:w="1985" w:type="dxa"/>
                <w:tcMar>
                  <w:right w:w="0" w:type="dxa"/>
                </w:tcMar>
              </w:tcPr>
              <w:p w:rsidRPr="00B743A8" w:rsidR="00734272" w:rsidP="00505B66" w:rsidRDefault="00734272" w14:paraId="6620494D" w14:textId="70E74AF0">
                <w:pPr>
                  <w:pStyle w:val="Sinespaciado"/>
                  <w:spacing w:after="120"/>
                  <w:jc w:val="right"/>
                  <w:rPr>
                    <w:rFonts w:cstheme="minorHAnsi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cstheme="minorHAnsi"/>
                    <w:b/>
                    <w:sz w:val="18"/>
                    <w:szCs w:val="18"/>
                  </w:rPr>
                  <w:t>amountRound</w:t>
                </w:r>
                <w:proofErr w:type="spellEnd"/>
              </w:p>
            </w:tc>
          </w:sdtContent>
        </w:sdt>
      </w:tr>
    </w:tbl>
    <w:p w:rsidRPr="00B743A8" w:rsidR="00D54DEE" w:rsidP="0072679D" w:rsidRDefault="00D54DEE" w14:paraId="0FE0EF41" w14:textId="06AB5734">
      <w:pPr>
        <w:keepNext/>
        <w:spacing w:before="60" w:after="60"/>
        <w:ind w:right="540"/>
        <w:jc w:val="right"/>
        <w:rPr>
          <w:rFonts w:cstheme="minorHAnsi"/>
          <w:b/>
          <w:sz w:val="18"/>
          <w:szCs w:val="18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110"/>
      </w:tblGrid>
      <w:tr w:rsidRPr="00B743A8" w:rsidR="0002475A" w:rsidTr="00CA4AE3" w14:paraId="05DB8793" w14:textId="77777777">
        <w:tc>
          <w:tcPr>
            <w:tcW w:w="11110" w:type="dxa"/>
            <w:tcBorders>
              <w:top w:val="single" w:color="E7E6E6" w:themeColor="background2" w:sz="4" w:space="0"/>
              <w:left w:val="single" w:color="E7E6E6" w:themeColor="background2" w:sz="4" w:space="0"/>
              <w:right w:val="single" w:color="E7E6E6" w:themeColor="background2" w:sz="4" w:space="0"/>
            </w:tcBorders>
            <w:shd w:val="clear" w:color="auto" w:fill="D9D9D9" w:themeFill="background1" w:themeFillShade="D9"/>
          </w:tcPr>
          <w:p w:rsidRPr="00B743A8" w:rsidR="0002475A" w:rsidP="00BB0956" w:rsidRDefault="0002475A" w14:paraId="5A1C2C47" w14:textId="79A03CF9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sz w:val="16"/>
                <w:szCs w:val="16"/>
              </w:rPr>
            </w:pPr>
            <w:r w:rsidRPr="00B743A8">
              <w:rPr>
                <w:rFonts w:cstheme="minorHAnsi"/>
                <w:b/>
                <w:bCs/>
                <w:sz w:val="16"/>
                <w:szCs w:val="16"/>
              </w:rPr>
              <w:t>OBSERVACIONES</w:t>
            </w:r>
          </w:p>
        </w:tc>
      </w:tr>
      <w:tr w:rsidRPr="00B743A8" w:rsidR="00F75AD8" w:rsidTr="00CA4AE3" w14:paraId="6914065A" w14:textId="77777777">
        <w:trPr>
          <w:trHeight w:val="423"/>
        </w:trPr>
        <w:sdt>
          <w:sdtPr>
            <w:rPr>
              <w:sz w:val="16"/>
              <w:szCs w:val="16"/>
            </w:rPr>
            <w:alias w:val="#Nav: /Header/Observation"/>
            <w:tag w:val="#Nav: D365L_CO_FESCM_EZ/50102"/>
            <w:id w:val="-758451935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Observation[1]" w:storeItemID="{0292AD2D-5F20-4529-87AC-BD3ED8F32F0D}"/>
            <w:text/>
          </w:sdtPr>
          <w:sdtContent>
            <w:tc>
              <w:tcPr>
                <w:tcW w:w="11110" w:type="dxa"/>
                <w:tcBorders>
                  <w:left w:val="single" w:color="E7E6E6" w:themeColor="background2" w:sz="4" w:space="0"/>
                  <w:right w:val="single" w:color="E7E6E6" w:themeColor="background2" w:sz="4" w:space="0"/>
                </w:tcBorders>
              </w:tcPr>
              <w:p w:rsidRPr="00FB1957" w:rsidR="00F75AD8" w:rsidP="00216879" w:rsidRDefault="00B10D8F" w14:paraId="0DD615EE" w14:textId="197CEA3D">
                <w:pPr>
                  <w:pStyle w:val="GroupSeparation"/>
                  <w:spacing w:after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Observation</w:t>
                </w:r>
              </w:p>
            </w:tc>
          </w:sdtContent>
        </w:sdt>
      </w:tr>
      <w:tr w:rsidRPr="00B743A8" w:rsidR="00F75AD8" w:rsidTr="00CA4AE3" w14:paraId="667EF245" w14:textId="77777777">
        <w:tc>
          <w:tcPr>
            <w:tcW w:w="11110" w:type="dxa"/>
            <w:tcBorders>
              <w:left w:val="single" w:color="E7E6E6" w:themeColor="background2" w:sz="4" w:space="0"/>
              <w:right w:val="single" w:color="E7E6E6" w:themeColor="background2" w:sz="4" w:space="0"/>
            </w:tcBorders>
            <w:shd w:val="clear" w:color="auto" w:fill="D9D9D9" w:themeFill="background1" w:themeFillShade="D9"/>
          </w:tcPr>
          <w:p w:rsidRPr="00B743A8" w:rsidR="00F75AD8" w:rsidP="0002475A" w:rsidRDefault="00F75AD8" w14:paraId="460C7205" w14:textId="4DF18430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 xml:space="preserve">Valor </w:t>
            </w:r>
            <w:proofErr w:type="spellStart"/>
            <w:r>
              <w:rPr>
                <w:rFonts w:cstheme="minorHAnsi"/>
                <w:b/>
                <w:bCs/>
                <w:sz w:val="16"/>
                <w:szCs w:val="16"/>
              </w:rPr>
              <w:t>en</w:t>
            </w:r>
            <w:proofErr w:type="spellEnd"/>
            <w:r>
              <w:rPr>
                <w:rFonts w:cstheme="minorHAnsi"/>
                <w:b/>
                <w:bCs/>
                <w:sz w:val="16"/>
                <w:szCs w:val="16"/>
              </w:rPr>
              <w:t xml:space="preserve"> Letras</w:t>
            </w:r>
          </w:p>
        </w:tc>
      </w:tr>
      <w:tr w:rsidRPr="00B743A8" w:rsidR="00F75AD8" w:rsidTr="00CA4AE3" w14:paraId="79002D85" w14:textId="77777777">
        <w:sdt>
          <w:sdtPr>
            <w:rPr>
              <w:rFonts w:cstheme="minorHAnsi"/>
              <w:sz w:val="16"/>
              <w:szCs w:val="16"/>
            </w:rPr>
            <w:alias w:val="#Nav: /Header/AmountInWords"/>
            <w:tag w:val="#Nav: D365L_CO_FESCM_EZ/50102"/>
            <w:id w:val="1685786980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AmountInWords[1]" w:storeItemID="{0292AD2D-5F20-4529-87AC-BD3ED8F32F0D}"/>
            <w:text/>
          </w:sdtPr>
          <w:sdtContent>
            <w:tc>
              <w:tcPr>
                <w:tcW w:w="11110" w:type="dxa"/>
                <w:tcBorders>
                  <w:left w:val="single" w:color="E7E6E6" w:themeColor="background2" w:sz="4" w:space="0"/>
                  <w:right w:val="single" w:color="E7E6E6" w:themeColor="background2" w:sz="4" w:space="0"/>
                </w:tcBorders>
              </w:tcPr>
              <w:p w:rsidR="00F75AD8" w:rsidP="0002475A" w:rsidRDefault="00BF44D8" w14:paraId="6BB0CEF3" w14:textId="67F7F817">
                <w:pPr>
                  <w:autoSpaceDE w:val="0"/>
                  <w:autoSpaceDN w:val="0"/>
                  <w:adjustRightInd w:val="0"/>
                  <w:spacing w:after="0"/>
                  <w:rPr>
                    <w:rFonts w:cstheme="minorHAnsi"/>
                    <w:b/>
                    <w:bCs/>
                    <w:sz w:val="16"/>
                    <w:szCs w:val="16"/>
                  </w:rPr>
                </w:pPr>
                <w:proofErr w:type="spellStart"/>
                <w:r w:rsidRPr="00BF44D8">
                  <w:rPr>
                    <w:rFonts w:cstheme="minorHAnsi"/>
                    <w:sz w:val="16"/>
                    <w:szCs w:val="16"/>
                  </w:rPr>
                  <w:t>AmountInWords</w:t>
                </w:r>
                <w:proofErr w:type="spellEnd"/>
              </w:p>
            </w:tc>
          </w:sdtContent>
        </w:sdt>
      </w:tr>
      <w:tr w:rsidRPr="00B743A8" w:rsidR="00FB1957" w:rsidTr="00CA4AE3" w14:paraId="07CA330B" w14:textId="77777777">
        <w:tc>
          <w:tcPr>
            <w:tcW w:w="11110" w:type="dxa"/>
            <w:tcBorders>
              <w:left w:val="single" w:color="E7E6E6" w:themeColor="background2" w:sz="4" w:space="0"/>
              <w:right w:val="single" w:color="E7E6E6" w:themeColor="background2" w:sz="4" w:space="0"/>
            </w:tcBorders>
            <w:shd w:val="clear" w:color="auto" w:fill="D0CECE" w:themeFill="background2" w:themeFillShade="E6"/>
          </w:tcPr>
          <w:p w:rsidRPr="00FB1957" w:rsidR="00FB1957" w:rsidP="0002475A" w:rsidRDefault="00FB1957" w14:paraId="7E5B188F" w14:textId="559EDCED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bCs/>
                <w:sz w:val="16"/>
                <w:szCs w:val="16"/>
              </w:rPr>
            </w:pPr>
            <w:r w:rsidRPr="00FB1957">
              <w:rPr>
                <w:rFonts w:cstheme="minorHAnsi"/>
                <w:b/>
                <w:bCs/>
                <w:sz w:val="16"/>
                <w:szCs w:val="16"/>
              </w:rPr>
              <w:t xml:space="preserve">Link </w:t>
            </w:r>
            <w:proofErr w:type="spellStart"/>
            <w:r w:rsidRPr="00FB1957">
              <w:rPr>
                <w:rFonts w:cstheme="minorHAnsi"/>
                <w:b/>
                <w:bCs/>
                <w:sz w:val="16"/>
                <w:szCs w:val="16"/>
              </w:rPr>
              <w:t>Remisiones</w:t>
            </w:r>
            <w:proofErr w:type="spellEnd"/>
          </w:p>
        </w:tc>
      </w:tr>
      <w:tr w:rsidRPr="00B743A8" w:rsidR="00FB1957" w:rsidTr="00CA4AE3" w14:paraId="5767F837" w14:textId="77777777">
        <w:sdt>
          <w:sdtPr>
            <w:rPr>
              <w:rFonts w:cstheme="minorHAnsi"/>
              <w:sz w:val="16"/>
              <w:szCs w:val="16"/>
            </w:rPr>
            <w:alias w:val="#Nav: /Header/linkNotes"/>
            <w:tag w:val="#Nav: D365L_CO_FESCM_EZ/50102"/>
            <w:id w:val="-909534716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linkNotes[1]" w:storeItemID="{10DC04C9-40E1-4D1C-95EA-35F0497282F2}"/>
            <w:text/>
          </w:sdtPr>
          <w:sdtContent>
            <w:tc>
              <w:tcPr>
                <w:tcW w:w="11110" w:type="dxa"/>
                <w:tcBorders>
                  <w:left w:val="single" w:color="E7E6E6" w:themeColor="background2" w:sz="4" w:space="0"/>
                  <w:bottom w:val="single" w:color="E7E6E6" w:themeColor="background2" w:sz="4" w:space="0"/>
                  <w:right w:val="single" w:color="E7E6E6" w:themeColor="background2" w:sz="4" w:space="0"/>
                </w:tcBorders>
              </w:tcPr>
              <w:p w:rsidR="00FB1957" w:rsidP="0002475A" w:rsidRDefault="00FB1957" w14:paraId="633A875D" w14:textId="2637D70E">
                <w:pPr>
                  <w:autoSpaceDE w:val="0"/>
                  <w:autoSpaceDN w:val="0"/>
                  <w:adjustRightInd w:val="0"/>
                  <w:spacing w:after="0"/>
                  <w:rPr>
                    <w:rFonts w:cstheme="minorHAnsi"/>
                    <w:sz w:val="16"/>
                    <w:szCs w:val="16"/>
                  </w:rPr>
                </w:pPr>
                <w:proofErr w:type="spellStart"/>
                <w:r>
                  <w:rPr>
                    <w:rFonts w:cstheme="minorHAnsi"/>
                    <w:sz w:val="16"/>
                    <w:szCs w:val="16"/>
                  </w:rPr>
                  <w:t>linkNotes</w:t>
                </w:r>
                <w:proofErr w:type="spellEnd"/>
              </w:p>
            </w:tc>
          </w:sdtContent>
        </w:sdt>
      </w:tr>
      <w:tr w:rsidRPr="00B743A8" w:rsidR="00F75AD8" w:rsidTr="00CA4AE3" w14:paraId="4479DDED" w14:textId="77777777">
        <w:trPr>
          <w:trHeight w:val="635"/>
        </w:trPr>
        <w:tc>
          <w:tcPr>
            <w:tcW w:w="11110" w:type="dxa"/>
            <w:tcBorders>
              <w:top w:val="single" w:color="E7E6E6" w:themeColor="background2" w:sz="4" w:space="0"/>
            </w:tcBorders>
          </w:tcPr>
          <w:p w:rsidRPr="00E624C4" w:rsidR="00444075" w:rsidP="000637DF" w:rsidRDefault="00444075" w14:paraId="787BE7D5" w14:textId="409B9C53">
            <w:pPr>
              <w:pStyle w:val="Encabezado"/>
              <w:rPr>
                <w:sz w:val="16"/>
                <w:szCs w:val="16"/>
              </w:rPr>
            </w:pPr>
          </w:p>
        </w:tc>
      </w:tr>
    </w:tbl>
    <w:p w:rsidRPr="00B743A8" w:rsidR="005568B1" w:rsidP="00892D94" w:rsidRDefault="005568B1" w14:paraId="54C1B783" w14:textId="22D970CF">
      <w:pPr>
        <w:rPr>
          <w:rFonts w:cstheme="minorHAnsi"/>
          <w:sz w:val="16"/>
          <w:szCs w:val="16"/>
        </w:rPr>
      </w:pPr>
    </w:p>
    <w:sectPr w:rsidRPr="00B743A8" w:rsidR="005568B1" w:rsidSect="005C142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080" w:right="360" w:bottom="360" w:left="426" w:header="576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5BD3" w:rsidP="00E40C63" w:rsidRDefault="00565BD3" w14:paraId="17BAE15D" w14:textId="77777777">
      <w:pPr>
        <w:spacing w:after="0"/>
      </w:pPr>
      <w:r>
        <w:separator/>
      </w:r>
    </w:p>
  </w:endnote>
  <w:endnote w:type="continuationSeparator" w:id="0">
    <w:p w:rsidR="00565BD3" w:rsidP="00E40C63" w:rsidRDefault="00565BD3" w14:paraId="63547EE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1120"/>
    </w:tblGrid>
    <w:tr w:rsidRPr="00982950" w:rsidR="001D1CE2" w:rsidTr="00C43401" w14:paraId="16F0C7D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aconcuadrcula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10509"/>
          </w:tblGrid>
          <w:tr w:rsidR="00C43401" w:rsidTr="00C43401" w14:paraId="0A14E425" w14:textId="77777777">
            <w:sdt>
              <w:sdtPr>
                <w:rPr>
                  <w:lang w:val="da-DK"/>
                </w:rPr>
                <w:alias w:val="#Nav: /Header/CompanyLegalStatement"/>
                <w:tag w:val="#Nav: D365L_CO_FESCM_EZ/501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D365L_CO_FESCM_EZ/50102/'" w:xpath="/ns0:NavWordReportXmlPart[1]/ns0:Header[1]/ns0:CompanyLegalStatement[1]" w:storeItemID="{0292AD2D-5F20-4529-87AC-BD3ED8F32F0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13BE6427" w14:textId="77777777">
                    <w:pPr>
                      <w:pStyle w:val="Sinespaciado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E8106DA" w14:textId="77777777">
          <w:pPr>
            <w:pStyle w:val="Sinespaciado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E304DFD" w14:textId="77777777">
    <w:pPr>
      <w:pStyle w:val="Piedepgina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2D94" w:rsidR="000A18ED" w:rsidP="0002475A" w:rsidRDefault="0002475A" w14:paraId="7BDE44C7" w14:textId="5412108C">
    <w:pPr>
      <w:pStyle w:val="Piedepgina"/>
      <w:jc w:val="center"/>
      <w:rPr>
        <w:rFonts w:ascii="Verdana" w:hAnsi="Verdana"/>
        <w:sz w:val="16"/>
        <w:szCs w:val="16"/>
        <w:lang w:val="es-CO"/>
      </w:rPr>
    </w:pPr>
    <w:r>
      <w:rPr>
        <w:rFonts w:ascii="Calibri" w:hAnsi="Calibri" w:cs="Calibri"/>
        <w:sz w:val="17"/>
        <w:szCs w:val="17"/>
        <w:lang w:val="es-CO"/>
      </w:rPr>
      <w:t>Representación Gráfica del documento electrónico según resolución DIAN 042 del 05 de mayo del 2020.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5BD3" w:rsidP="00E40C63" w:rsidRDefault="00565BD3" w14:paraId="75D4335C" w14:textId="77777777">
      <w:pPr>
        <w:spacing w:after="0"/>
      </w:pPr>
      <w:r>
        <w:separator/>
      </w:r>
    </w:p>
  </w:footnote>
  <w:footnote w:type="continuationSeparator" w:id="0">
    <w:p w:rsidR="00565BD3" w:rsidP="00E40C63" w:rsidRDefault="00565BD3" w14:paraId="281E3A1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4"/>
      <w:gridCol w:w="4606"/>
    </w:tblGrid>
    <w:tr w:rsidRPr="005E0D9B" w:rsidR="00C43401" w:rsidTr="00772EA7" w14:paraId="2EFCC70A" w14:textId="77777777">
      <w:tc>
        <w:tcPr>
          <w:tcW w:w="2929" w:type="pct"/>
        </w:tcPr>
        <w:p w:rsidRPr="005E0D9B" w:rsidR="00C43401" w:rsidP="00C43401" w:rsidRDefault="00000000" w14:paraId="10910E24" w14:textId="77777777">
          <w:pPr>
            <w:pStyle w:val="Sinespaciado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8"/>
              </w:rPr>
              <w:alias w:val="#Nav: /Header/Page_Lbl"/>
              <w:tag w:val="#Nav: D365L_CO_FESCM_EZ/50102"/>
              <w:id w:val="-1719745130"/>
              <w:placeholder>
                <w:docPart w:val="85F17D8968A64DA6A4F66CAAC909213D"/>
              </w:placeholder>
              <w:dataBinding w:prefixMappings="xmlns:ns0='urn:microsoft-dynamics-nav/reports/D365L_CO_FESCM_EZ/50102/'" w:xpath="/ns0:NavWordReportXmlPart[1]/ns0:Header[1]/ns0:Page_Lbl[1]" w:storeItemID="{0292AD2D-5F20-4529-87AC-BD3ED8F32F0D}"/>
              <w:text/>
            </w:sdtPr>
            <w:sdtContent>
              <w:proofErr w:type="spellStart"/>
              <w:r w:rsidRPr="005E0D9B" w:rsidR="00C43401">
                <w:rPr>
                  <w:rFonts w:ascii="Verdana" w:hAnsi="Verdana"/>
                  <w:b/>
                  <w:sz w:val="18"/>
                  <w:szCs w:val="18"/>
                </w:rPr>
                <w:t>Page_Lbl</w:t>
              </w:r>
              <w:proofErr w:type="spellEnd"/>
            </w:sdtContent>
          </w:sdt>
          <w:r w:rsidRPr="005E0D9B" w:rsidR="00C43401">
            <w:rPr>
              <w:rFonts w:ascii="Verdana" w:hAnsi="Verdana"/>
              <w:b/>
              <w:sz w:val="18"/>
              <w:szCs w:val="18"/>
            </w:rPr>
            <w:t xml:space="preserve">  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instrText xml:space="preserve"> PAGE  \* Arabic  \* MERGEFORMAT </w:instrTex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A04AF1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  <w:r w:rsidRPr="005E0D9B" w:rsidR="00C43401">
            <w:rPr>
              <w:rFonts w:ascii="Verdana" w:hAnsi="Verdana"/>
              <w:b/>
              <w:sz w:val="18"/>
              <w:szCs w:val="18"/>
            </w:rPr>
            <w:t xml:space="preserve"> / 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A04AF1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2071" w:type="pct"/>
        </w:tcPr>
        <w:p w:rsidRPr="005E0D9B" w:rsidR="00C43401" w:rsidP="00C43401" w:rsidRDefault="00C43401" w14:paraId="27D845DC" w14:textId="77777777">
          <w:pPr>
            <w:pStyle w:val="Encabezado"/>
            <w:jc w:val="right"/>
            <w:rPr>
              <w:rFonts w:ascii="Verdana" w:hAnsi="Verdana"/>
              <w:b/>
              <w:sz w:val="18"/>
              <w:szCs w:val="18"/>
            </w:rPr>
          </w:pPr>
        </w:p>
      </w:tc>
    </w:tr>
  </w:tbl>
  <w:p w:rsidRPr="001D1CE2" w:rsidR="00D6006D" w:rsidP="00D6006D" w:rsidRDefault="00D6006D" w14:paraId="326C945D" w14:textId="77777777">
    <w:pPr>
      <w:pStyle w:val="Encabezado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406"/>
      <w:gridCol w:w="1421"/>
      <w:gridCol w:w="3405"/>
      <w:gridCol w:w="3888"/>
    </w:tblGrid>
    <w:tr w:rsidRPr="00F105DD" w:rsidR="00EC49C0" w:rsidTr="00CA4AE3" w14:paraId="0F631E4D" w14:textId="77777777">
      <w:trPr>
        <w:trHeight w:val="1411"/>
      </w:trPr>
      <w:tc>
        <w:tcPr>
          <w:tcW w:w="1082" w:type="pct"/>
          <w:vMerge w:val="restart"/>
        </w:tcPr>
        <w:p w:rsidR="00EC49C0" w:rsidP="005E0594" w:rsidRDefault="00EC49C0" w14:paraId="0418DD5A" w14:textId="77777777">
          <w:pPr>
            <w:spacing w:after="0"/>
            <w:jc w:val="center"/>
            <w:rPr>
              <w:rFonts w:ascii="Verdana" w:hAnsi="Verdana"/>
              <w:sz w:val="20"/>
              <w:szCs w:val="20"/>
            </w:rPr>
          </w:pPr>
        </w:p>
        <w:sdt>
          <w:sdtPr>
            <w:rPr>
              <w:rFonts w:ascii="Verdana" w:hAnsi="Verdana"/>
              <w:sz w:val="20"/>
              <w:szCs w:val="20"/>
            </w:rPr>
            <w:alias w:val="#Nav: /Header/CompanyPicture"/>
            <w:tag w:val="#Nav: D365L_CO_FESCM_EZ/50102"/>
            <w:id w:val="1399554161"/>
            <w:dataBinding w:prefixMappings="xmlns:ns0='urn:microsoft-dynamics-nav/reports/D365L_CO_FESCM_EZ/50102/'" w:xpath="/ns0:NavWordReportXmlPart[1]/ns0:Header[1]/ns0:CompanyPicture[1]" w:storeItemID="{0292AD2D-5F20-4529-87AC-BD3ED8F32F0D}"/>
            <w:picture/>
          </w:sdtPr>
          <w:sdtContent>
            <w:p w:rsidRPr="00F105DD" w:rsidR="00EC49C0" w:rsidP="005E0594" w:rsidRDefault="00EC49C0" w14:paraId="2328F8A1" w14:textId="38DDA0B0">
              <w:pPr>
                <w:spacing w:after="0"/>
                <w:jc w:val="center"/>
                <w:rPr>
                  <w:rFonts w:ascii="Verdana" w:hAnsi="Verdana"/>
                  <w:sz w:val="20"/>
                  <w:szCs w:val="20"/>
                </w:rPr>
              </w:pPr>
              <w:r>
                <w:rPr>
                  <w:rFonts w:ascii="Verdana" w:hAnsi="Verdana"/>
                  <w:noProof/>
                  <w:sz w:val="20"/>
                  <w:szCs w:val="20"/>
                </w:rPr>
                <w:drawing>
                  <wp:inline distT="0" distB="0" distL="0" distR="0" wp14:anchorId="0D5F4066" wp14:editId="2789EAF4">
                    <wp:extent cx="1304925" cy="1304925"/>
                    <wp:effectExtent l="0" t="0" r="9525" b="9525"/>
                    <wp:docPr id="5" name="Imagen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Imagen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04925" cy="130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2170" w:type="pct"/>
          <w:gridSpan w:val="2"/>
        </w:tcPr>
        <w:p w:rsidR="00CA4AE3" w:rsidP="005E0594" w:rsidRDefault="00CA4AE3" w14:paraId="41D28EB4" w14:textId="77777777">
          <w:pPr>
            <w:spacing w:after="0"/>
            <w:rPr>
              <w:rFonts w:cstheme="minorHAnsi"/>
              <w:b/>
              <w:sz w:val="18"/>
              <w:szCs w:val="18"/>
            </w:rPr>
          </w:pPr>
        </w:p>
        <w:p w:rsidR="00CA4AE3" w:rsidP="005E0594" w:rsidRDefault="00CA4AE3" w14:paraId="72DEE6EF" w14:textId="77777777">
          <w:pPr>
            <w:spacing w:after="0"/>
            <w:rPr>
              <w:rFonts w:cstheme="minorHAnsi"/>
              <w:b/>
              <w:sz w:val="18"/>
              <w:szCs w:val="18"/>
            </w:rPr>
          </w:pPr>
        </w:p>
        <w:p w:rsidR="00CA4AE3" w:rsidP="005E0594" w:rsidRDefault="00CA4AE3" w14:paraId="13673AE6" w14:textId="77777777">
          <w:pPr>
            <w:spacing w:after="0"/>
            <w:rPr>
              <w:rFonts w:cstheme="minorHAnsi"/>
              <w:b/>
              <w:sz w:val="18"/>
              <w:szCs w:val="18"/>
            </w:rPr>
          </w:pPr>
        </w:p>
        <w:p w:rsidR="00CA4AE3" w:rsidP="005E0594" w:rsidRDefault="00CA4AE3" w14:paraId="35FAD05A" w14:textId="77777777">
          <w:pPr>
            <w:spacing w:after="0"/>
            <w:rPr>
              <w:rFonts w:cstheme="minorHAnsi"/>
              <w:b/>
              <w:sz w:val="18"/>
              <w:szCs w:val="18"/>
            </w:rPr>
          </w:pPr>
        </w:p>
        <w:p w:rsidR="00CA4AE3" w:rsidP="005E0594" w:rsidRDefault="00CA4AE3" w14:paraId="184A7A96" w14:textId="77777777">
          <w:pPr>
            <w:spacing w:after="0"/>
            <w:rPr>
              <w:rFonts w:cstheme="minorHAnsi"/>
              <w:b/>
              <w:sz w:val="18"/>
              <w:szCs w:val="18"/>
            </w:rPr>
          </w:pPr>
        </w:p>
        <w:sdt>
          <w:sdtPr>
            <w:rPr>
              <w:rFonts w:cstheme="minorHAnsi"/>
              <w:b/>
              <w:sz w:val="18"/>
              <w:szCs w:val="18"/>
            </w:rPr>
            <w:id w:val="2052108005"/>
            <w:placeholder>
              <w:docPart w:val="DefaultPlaceholder_-1854013440"/>
            </w:placeholder>
            <w:dataBinding w:prefixMappings="xmlns:ns0='urn:microsoft-dynamics-nav/reports/D365L_CO_FESCM_EZ/50102/'" w:xpath="/ns0:NavWordReportXmlPart[1]/ns0:Header[1]/ns0:CompanyInfoName[1]" w:storeItemID="{0292AD2D-5F20-4529-87AC-BD3ED8F32F0D}"/>
            <w:text/>
            <w:alias w:val="#Nav: /Header/CompanyInfoName"/>
            <w:tag w:val="#Nav: D365L_CO_FESCM_EZ/50102"/>
          </w:sdtPr>
          <w:sdtContent>
            <w:p w:rsidRPr="00B743A8" w:rsidR="00EC49C0" w:rsidP="005E0594" w:rsidRDefault="00CA4AE3" w14:paraId="75D6F853" w14:textId="7217DB71">
              <w:pPr>
                <w:spacing w:after="0"/>
                <w:rPr>
                  <w:rFonts w:cstheme="minorHAnsi"/>
                  <w:b/>
                  <w:sz w:val="18"/>
                  <w:szCs w:val="18"/>
                </w:rPr>
              </w:pPr>
              <w:proofErr w:type="spellStart"/>
              <w:r>
                <w:rPr>
                  <w:rFonts w:cstheme="minorHAnsi"/>
                  <w:b/>
                  <w:sz w:val="18"/>
                  <w:szCs w:val="18"/>
                </w:rPr>
                <w:t>CompanyInfoName</w:t>
              </w:r>
              <w:proofErr w:type="spellEnd"/>
            </w:p>
          </w:sdtContent>
        </w:sdt>
      </w:tc>
      <w:tc>
        <w:tcPr>
          <w:tcW w:w="1748" w:type="pct"/>
          <w:vMerge w:val="restart"/>
        </w:tcPr>
        <w:p w:rsidRPr="009E1347" w:rsidR="00EC49C0" w:rsidP="005E0594" w:rsidRDefault="00EC49C0" w14:paraId="41E28CAC" w14:textId="77777777">
          <w:pPr>
            <w:spacing w:after="160"/>
            <w:jc w:val="right"/>
            <w:rPr>
              <w:rFonts w:ascii="Verdana" w:hAnsi="Verdana"/>
              <w:sz w:val="18"/>
              <w:szCs w:val="18"/>
            </w:rPr>
          </w:pPr>
        </w:p>
        <w:p w:rsidR="00EC49C0" w:rsidP="00EC49C0" w:rsidRDefault="00EC49C0" w14:paraId="02DB0A45" w14:textId="77777777">
          <w:pPr>
            <w:spacing w:after="160"/>
            <w:jc w:val="center"/>
            <w:rPr>
              <w:rFonts w:ascii="Verdana" w:hAnsi="Verdana"/>
              <w:sz w:val="18"/>
              <w:szCs w:val="18"/>
            </w:rPr>
          </w:pPr>
        </w:p>
        <w:p w:rsidRPr="00CA4AE3" w:rsidR="00CA4AE3" w:rsidP="00CA4AE3" w:rsidRDefault="00EC49C0" w14:paraId="11FC194B" w14:textId="12EEC8CD">
          <w:pPr>
            <w:pStyle w:val="Ttulo"/>
            <w:jc w:val="center"/>
            <w:rPr>
              <w:rFonts w:asciiTheme="minorHAnsi" w:hAnsiTheme="minorHAnsi" w:cstheme="minorHAnsi"/>
              <w:b/>
              <w:bCs/>
              <w:color w:val="595959" w:themeColor="text1" w:themeTint="A6"/>
              <w:sz w:val="28"/>
              <w:szCs w:val="28"/>
            </w:rPr>
          </w:pPr>
          <w:r w:rsidRPr="00CA4AE3">
            <w:rPr>
              <w:rFonts w:asciiTheme="minorHAnsi" w:hAnsiTheme="minorHAnsi" w:cstheme="minorHAnsi"/>
              <w:b/>
              <w:bCs/>
              <w:color w:val="595959" w:themeColor="text1" w:themeTint="A6"/>
              <w:sz w:val="28"/>
              <w:szCs w:val="28"/>
            </w:rPr>
            <w:t>NOTA CREDITO DE VENTA</w:t>
          </w:r>
        </w:p>
      </w:tc>
    </w:tr>
    <w:tr w:rsidRPr="00974A38" w:rsidR="005E0594" w:rsidTr="00CA4AE3" w14:paraId="73FFD695" w14:textId="77777777">
      <w:trPr>
        <w:trHeight w:val="272"/>
      </w:trPr>
      <w:tc>
        <w:tcPr>
          <w:tcW w:w="1082" w:type="pct"/>
          <w:vMerge/>
        </w:tcPr>
        <w:p w:rsidRPr="00F105DD" w:rsidR="005E0594" w:rsidP="005E0594" w:rsidRDefault="005E0594" w14:paraId="688E3175" w14:textId="77777777">
          <w:pPr>
            <w:spacing w:after="120"/>
            <w:jc w:val="center"/>
            <w:rPr>
              <w:rFonts w:ascii="Verdana" w:hAnsi="Verdana"/>
              <w:sz w:val="20"/>
              <w:szCs w:val="20"/>
            </w:rPr>
          </w:pPr>
        </w:p>
      </w:tc>
      <w:tc>
        <w:tcPr>
          <w:tcW w:w="639" w:type="pct"/>
        </w:tcPr>
        <w:p w:rsidR="005E0594" w:rsidP="00EC49C0" w:rsidRDefault="00EC49C0" w14:paraId="4C586DCC" w14:textId="77F8E096">
          <w:pPr>
            <w:pStyle w:val="Encabezado"/>
            <w:rPr>
              <w:rFonts w:cstheme="minorHAnsi"/>
              <w:sz w:val="18"/>
              <w:szCs w:val="18"/>
            </w:rPr>
          </w:pPr>
          <w:r w:rsidRPr="004A6303">
            <w:rPr>
              <w:b/>
              <w:bCs/>
              <w:sz w:val="16"/>
              <w:szCs w:val="16"/>
            </w:rPr>
            <w:t>Nit:</w:t>
          </w:r>
        </w:p>
      </w:tc>
      <w:tc>
        <w:tcPr>
          <w:tcW w:w="1531" w:type="pct"/>
        </w:tcPr>
        <w:p w:rsidRPr="00EC49C0" w:rsidR="005E0594" w:rsidP="00EC49C0" w:rsidRDefault="00000000" w14:paraId="320C4C44" w14:textId="546546C2">
          <w:pPr>
            <w:pStyle w:val="Encabezado"/>
            <w:rPr>
              <w:rFonts w:cstheme="minorHAnsi"/>
              <w:sz w:val="16"/>
              <w:szCs w:val="16"/>
              <w:lang w:val="es-CO"/>
            </w:rPr>
          </w:pPr>
          <w:sdt>
            <w:sdtPr>
              <w:rPr>
                <w:rFonts w:cstheme="minorHAnsi"/>
                <w:sz w:val="16"/>
                <w:szCs w:val="16"/>
              </w:rPr>
              <w:alias w:val="#Nav: /Header/CompanyVATRegistrationNo"/>
              <w:tag w:val="#Nav: D365L_CO_FESCM_EZ/50102"/>
              <w:id w:val="772830867"/>
              <w:placeholder>
                <w:docPart w:val="388A516626FA46898AF70760CCB4B9EE"/>
              </w:placeholder>
              <w:dataBinding w:prefixMappings="xmlns:ns0='urn:microsoft-dynamics-nav/reports/D365L_CO_FESCM_EZ/50102/'" w:xpath="/ns0:NavWordReportXmlPart[1]/ns0:Header[1]/ns0:CompanyVATRegistrationNo[1]" w:storeItemID="{0292AD2D-5F20-4529-87AC-BD3ED8F32F0D}"/>
              <w:text/>
            </w:sdtPr>
            <w:sdtContent>
              <w:proofErr w:type="spellStart"/>
              <w:r w:rsidRPr="00EC49C0" w:rsidR="005E0594">
                <w:rPr>
                  <w:rFonts w:cstheme="minorHAnsi"/>
                  <w:sz w:val="16"/>
                  <w:szCs w:val="16"/>
                </w:rPr>
                <w:t>CompanyVATRegistrationNo</w:t>
              </w:r>
              <w:proofErr w:type="spellEnd"/>
            </w:sdtContent>
          </w:sdt>
        </w:p>
      </w:tc>
      <w:tc>
        <w:tcPr>
          <w:tcW w:w="1748" w:type="pct"/>
          <w:vMerge/>
        </w:tcPr>
        <w:p w:rsidRPr="00892D94" w:rsidR="005E0594" w:rsidP="005E0594" w:rsidRDefault="005E0594" w14:paraId="712D5AC3" w14:textId="26C6F67B">
          <w:pPr>
            <w:spacing w:after="120"/>
            <w:rPr>
              <w:rFonts w:ascii="Verdana" w:hAnsi="Verdana"/>
              <w:sz w:val="20"/>
              <w:szCs w:val="20"/>
              <w:lang w:val="es-CO"/>
            </w:rPr>
          </w:pPr>
        </w:p>
      </w:tc>
    </w:tr>
    <w:tr w:rsidRPr="00F105DD" w:rsidR="005E0594" w:rsidTr="00CA4AE3" w14:paraId="19DF47AC" w14:textId="77777777">
      <w:trPr>
        <w:trHeight w:val="141"/>
      </w:trPr>
      <w:tc>
        <w:tcPr>
          <w:tcW w:w="1082" w:type="pct"/>
          <w:vMerge/>
        </w:tcPr>
        <w:p w:rsidRPr="00892D94" w:rsidR="005E0594" w:rsidP="005E0594" w:rsidRDefault="005E0594" w14:paraId="38D81A20" w14:textId="77777777">
          <w:pPr>
            <w:spacing w:after="120"/>
            <w:jc w:val="center"/>
            <w:rPr>
              <w:rFonts w:ascii="Verdana" w:hAnsi="Verdana"/>
              <w:sz w:val="20"/>
              <w:szCs w:val="20"/>
              <w:lang w:val="es-CO"/>
            </w:rPr>
          </w:pPr>
        </w:p>
      </w:tc>
      <w:tc>
        <w:tcPr>
          <w:tcW w:w="639" w:type="pct"/>
        </w:tcPr>
        <w:p w:rsidRPr="00B743A8" w:rsidR="005E0594" w:rsidP="00EC49C0" w:rsidRDefault="00EC49C0" w14:paraId="78D3CF0A" w14:textId="27C71A76">
          <w:pPr>
            <w:spacing w:after="80"/>
            <w:rPr>
              <w:rFonts w:cstheme="minorHAnsi"/>
              <w:sz w:val="18"/>
              <w:szCs w:val="18"/>
            </w:rPr>
          </w:pPr>
          <w:proofErr w:type="spellStart"/>
          <w:r w:rsidRPr="002273CD">
            <w:rPr>
              <w:b/>
              <w:bCs/>
              <w:sz w:val="16"/>
              <w:szCs w:val="16"/>
            </w:rPr>
            <w:t>Dirección</w:t>
          </w:r>
          <w:proofErr w:type="spellEnd"/>
          <w:r>
            <w:rPr>
              <w:b/>
              <w:bCs/>
              <w:sz w:val="16"/>
              <w:szCs w:val="16"/>
            </w:rPr>
            <w:t>:</w:t>
          </w:r>
        </w:p>
      </w:tc>
      <w:sdt>
        <w:sdtPr>
          <w:rPr>
            <w:rFonts w:cstheme="minorHAnsi"/>
            <w:sz w:val="16"/>
            <w:szCs w:val="16"/>
          </w:rPr>
          <w:id w:val="237144449"/>
          <w:placeholder>
            <w:docPart w:val="DefaultPlaceholder_-1854013440"/>
          </w:placeholder>
          <w:dataBinding w:prefixMappings="xmlns:ns0='urn:microsoft-dynamics-nav/reports/D365L_CO_FESCM_EZ/50102/'" w:xpath="/ns0:NavWordReportXmlPart[1]/ns0:Header[1]/ns0:CompanyInfoAdress[1]" w:storeItemID="{0292AD2D-5F20-4529-87AC-BD3ED8F32F0D}"/>
          <w:text/>
          <w:alias w:val="#Nav: /Header/CompanyInfoAdress"/>
          <w:tag w:val="#Nav: D365L_CO_FESCM_EZ/50102"/>
        </w:sdtPr>
        <w:sdtContent>
          <w:tc>
            <w:tcPr>
              <w:tcW w:w="1531" w:type="pct"/>
            </w:tcPr>
            <w:p w:rsidRPr="00EC49C0" w:rsidR="005E0594" w:rsidP="00EC49C0" w:rsidRDefault="00CA4AE3" w14:paraId="556F0B2D" w14:textId="529930F3">
              <w:pPr>
                <w:spacing w:after="80"/>
                <w:rPr>
                  <w:rFonts w:cstheme="minorHAnsi"/>
                  <w:sz w:val="16"/>
                  <w:szCs w:val="16"/>
                </w:rPr>
              </w:pPr>
              <w:proofErr w:type="spellStart"/>
              <w:r>
                <w:rPr>
                  <w:rFonts w:cstheme="minorHAnsi"/>
                  <w:sz w:val="16"/>
                  <w:szCs w:val="16"/>
                </w:rPr>
                <w:t>CompanyInfoAdress</w:t>
              </w:r>
              <w:proofErr w:type="spellEnd"/>
            </w:p>
          </w:tc>
        </w:sdtContent>
      </w:sdt>
      <w:tc>
        <w:tcPr>
          <w:tcW w:w="1748" w:type="pct"/>
          <w:vMerge/>
        </w:tcPr>
        <w:p w:rsidRPr="00F105DD" w:rsidR="005E0594" w:rsidP="005E0594" w:rsidRDefault="005E0594" w14:paraId="1E0DFE3E" w14:textId="77777777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974A38" w:rsidR="005E0594" w:rsidTr="00CA4AE3" w14:paraId="5A90B76B" w14:textId="77777777">
      <w:trPr>
        <w:trHeight w:val="123"/>
      </w:trPr>
      <w:tc>
        <w:tcPr>
          <w:tcW w:w="1082" w:type="pct"/>
          <w:vMerge/>
        </w:tcPr>
        <w:p w:rsidRPr="00F105DD" w:rsidR="005E0594" w:rsidP="005E0594" w:rsidRDefault="005E0594" w14:paraId="25CD5F56" w14:textId="77777777">
          <w:pPr>
            <w:spacing w:after="120"/>
            <w:jc w:val="center"/>
            <w:rPr>
              <w:rFonts w:ascii="Verdana" w:hAnsi="Verdana"/>
              <w:sz w:val="20"/>
              <w:szCs w:val="20"/>
            </w:rPr>
          </w:pPr>
        </w:p>
      </w:tc>
      <w:tc>
        <w:tcPr>
          <w:tcW w:w="639" w:type="pct"/>
        </w:tcPr>
        <w:p w:rsidR="005E0594" w:rsidP="00EC49C0" w:rsidRDefault="00EC49C0" w14:paraId="46CA3DB6" w14:textId="30A1EED9">
          <w:pPr>
            <w:spacing w:after="0"/>
            <w:rPr>
              <w:rFonts w:cstheme="minorHAnsi"/>
              <w:sz w:val="18"/>
              <w:szCs w:val="18"/>
            </w:rPr>
          </w:pPr>
          <w:r w:rsidRPr="00C1288A">
            <w:rPr>
              <w:b/>
              <w:bCs/>
              <w:sz w:val="16"/>
              <w:szCs w:val="16"/>
              <w:lang w:val="es-CO"/>
            </w:rPr>
            <w:t>Teléfono/Celular</w:t>
          </w:r>
          <w:r>
            <w:rPr>
              <w:b/>
              <w:bCs/>
              <w:sz w:val="16"/>
              <w:szCs w:val="16"/>
              <w:lang w:val="es-CO"/>
            </w:rPr>
            <w:t>:</w:t>
          </w:r>
        </w:p>
      </w:tc>
      <w:sdt>
        <w:sdtPr>
          <w:rPr>
            <w:rFonts w:cstheme="minorHAnsi"/>
            <w:sz w:val="16"/>
            <w:szCs w:val="16"/>
          </w:rPr>
          <w:alias w:val="#Nav: /Header/CompanyPhone"/>
          <w:tag w:val="#Nav: D365L_CO_FESCM_EZ/50102"/>
          <w:id w:val="-20017269"/>
          <w:placeholder>
            <w:docPart w:val="D1882196BA084C6FBDFF14F1E84A91AD"/>
          </w:placeholder>
          <w:dataBinding w:prefixMappings="xmlns:ns0='urn:microsoft-dynamics-nav/reports/D365L_CO_FESCM_EZ/50102/'" w:xpath="/ns0:NavWordReportXmlPart[1]/ns0:Header[1]/ns0:CompanyPhone[1]" w:storeItemID="{0292AD2D-5F20-4529-87AC-BD3ED8F32F0D}"/>
          <w:text/>
        </w:sdtPr>
        <w:sdtContent>
          <w:tc>
            <w:tcPr>
              <w:tcW w:w="1531" w:type="pct"/>
            </w:tcPr>
            <w:p w:rsidRPr="00EC49C0" w:rsidR="005E0594" w:rsidP="00EC49C0" w:rsidRDefault="005E0594" w14:paraId="52CF3584" w14:textId="70BABBF9">
              <w:pPr>
                <w:spacing w:after="0"/>
                <w:rPr>
                  <w:rFonts w:cstheme="minorHAnsi"/>
                  <w:sz w:val="16"/>
                  <w:szCs w:val="16"/>
                </w:rPr>
              </w:pPr>
              <w:proofErr w:type="spellStart"/>
              <w:r w:rsidRPr="00EC49C0">
                <w:rPr>
                  <w:rFonts w:cstheme="minorHAnsi"/>
                  <w:sz w:val="16"/>
                  <w:szCs w:val="16"/>
                </w:rPr>
                <w:t>CompanyPhone</w:t>
              </w:r>
              <w:proofErr w:type="spellEnd"/>
            </w:p>
          </w:tc>
        </w:sdtContent>
      </w:sdt>
      <w:tc>
        <w:tcPr>
          <w:tcW w:w="1748" w:type="pct"/>
          <w:vMerge/>
        </w:tcPr>
        <w:p w:rsidRPr="005E0594" w:rsidR="005E0594" w:rsidP="005E0594" w:rsidRDefault="005E0594" w14:paraId="58C00BC7" w14:textId="77777777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5E0594" w:rsidTr="00CA4AE3" w14:paraId="35DCA207" w14:textId="77777777">
      <w:trPr>
        <w:trHeight w:val="157"/>
      </w:trPr>
      <w:tc>
        <w:tcPr>
          <w:tcW w:w="1082" w:type="pct"/>
          <w:vMerge/>
        </w:tcPr>
        <w:p w:rsidRPr="005E0594" w:rsidR="005E0594" w:rsidP="005E0594" w:rsidRDefault="005E0594" w14:paraId="7CD973D0" w14:textId="77777777">
          <w:pPr>
            <w:spacing w:after="120"/>
            <w:jc w:val="center"/>
            <w:rPr>
              <w:rFonts w:ascii="Verdana" w:hAnsi="Verdana"/>
              <w:sz w:val="20"/>
              <w:szCs w:val="20"/>
            </w:rPr>
          </w:pPr>
        </w:p>
      </w:tc>
      <w:tc>
        <w:tcPr>
          <w:tcW w:w="639" w:type="pct"/>
        </w:tcPr>
        <w:p w:rsidR="005E0594" w:rsidP="00EC49C0" w:rsidRDefault="00EC49C0" w14:paraId="54936C47" w14:textId="4F7C93D3">
          <w:pPr>
            <w:spacing w:after="0"/>
            <w:rPr>
              <w:rFonts w:cstheme="minorHAnsi"/>
              <w:sz w:val="18"/>
              <w:szCs w:val="18"/>
            </w:rPr>
          </w:pPr>
          <w:r w:rsidRPr="00C1288A">
            <w:rPr>
              <w:b/>
              <w:bCs/>
              <w:sz w:val="16"/>
              <w:szCs w:val="16"/>
            </w:rPr>
            <w:t>Email</w:t>
          </w:r>
          <w:r>
            <w:rPr>
              <w:b/>
              <w:bCs/>
              <w:sz w:val="16"/>
              <w:szCs w:val="16"/>
            </w:rPr>
            <w:t>:</w:t>
          </w:r>
        </w:p>
      </w:tc>
      <w:sdt>
        <w:sdtPr>
          <w:rPr>
            <w:rFonts w:cstheme="minorHAnsi"/>
            <w:sz w:val="16"/>
            <w:szCs w:val="16"/>
          </w:rPr>
          <w:alias w:val="#Nav: /Header/CompanyEMail"/>
          <w:tag w:val="#Nav: D365L_CO_FESCM_EZ/50102"/>
          <w:id w:val="-1197543335"/>
          <w:placeholder>
            <w:docPart w:val="DA7FE7B774A745DDBC8E45D4769391AF"/>
          </w:placeholder>
          <w:dataBinding w:prefixMappings="xmlns:ns0='urn:microsoft-dynamics-nav/reports/D365L_CO_FESCM_EZ/50102/'" w:xpath="/ns0:NavWordReportXmlPart[1]/ns0:Header[1]/ns0:CompanyEMail[1]" w:storeItemID="{0292AD2D-5F20-4529-87AC-BD3ED8F32F0D}"/>
          <w:text/>
        </w:sdtPr>
        <w:sdtContent>
          <w:tc>
            <w:tcPr>
              <w:tcW w:w="1531" w:type="pct"/>
            </w:tcPr>
            <w:p w:rsidRPr="00EC49C0" w:rsidR="005E0594" w:rsidP="00EC49C0" w:rsidRDefault="005E0594" w14:paraId="3D3CDAA3" w14:textId="57AE4B81">
              <w:pPr>
                <w:spacing w:after="0"/>
                <w:rPr>
                  <w:rFonts w:cstheme="minorHAnsi"/>
                  <w:sz w:val="16"/>
                  <w:szCs w:val="16"/>
                </w:rPr>
              </w:pPr>
              <w:proofErr w:type="spellStart"/>
              <w:r w:rsidRPr="00EC49C0">
                <w:rPr>
                  <w:rFonts w:cstheme="minorHAnsi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  <w:tc>
        <w:tcPr>
          <w:tcW w:w="1748" w:type="pct"/>
          <w:vMerge/>
        </w:tcPr>
        <w:p w:rsidRPr="00F105DD" w:rsidR="005E0594" w:rsidP="005E0594" w:rsidRDefault="005E0594" w14:paraId="29978BD8" w14:textId="77777777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</w:tbl>
  <w:p w:rsidRPr="00BF44D8" w:rsidR="00C43401" w:rsidP="00444075" w:rsidRDefault="00C43401" w14:paraId="689BD918" w14:textId="2EA29A10">
    <w:pPr>
      <w:pStyle w:val="Encabezado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342E"/>
    <w:rsid w:val="00013FC3"/>
    <w:rsid w:val="0002475A"/>
    <w:rsid w:val="00032E69"/>
    <w:rsid w:val="000357EB"/>
    <w:rsid w:val="000404B0"/>
    <w:rsid w:val="000410B8"/>
    <w:rsid w:val="00042194"/>
    <w:rsid w:val="000423BE"/>
    <w:rsid w:val="00056E7C"/>
    <w:rsid w:val="000637DF"/>
    <w:rsid w:val="00070EE8"/>
    <w:rsid w:val="00070F71"/>
    <w:rsid w:val="00074151"/>
    <w:rsid w:val="000844A3"/>
    <w:rsid w:val="00084BC6"/>
    <w:rsid w:val="0008693A"/>
    <w:rsid w:val="00092479"/>
    <w:rsid w:val="0009629C"/>
    <w:rsid w:val="000A143E"/>
    <w:rsid w:val="000A18ED"/>
    <w:rsid w:val="000A665A"/>
    <w:rsid w:val="000B22DC"/>
    <w:rsid w:val="000B4E0B"/>
    <w:rsid w:val="000C15DB"/>
    <w:rsid w:val="000C3DD4"/>
    <w:rsid w:val="000C7EE9"/>
    <w:rsid w:val="000D5A6D"/>
    <w:rsid w:val="000D6A61"/>
    <w:rsid w:val="000E071F"/>
    <w:rsid w:val="000F13E5"/>
    <w:rsid w:val="000F15EA"/>
    <w:rsid w:val="000F446E"/>
    <w:rsid w:val="000F67CD"/>
    <w:rsid w:val="00103846"/>
    <w:rsid w:val="00110109"/>
    <w:rsid w:val="00111744"/>
    <w:rsid w:val="0011793B"/>
    <w:rsid w:val="00121141"/>
    <w:rsid w:val="00123A7D"/>
    <w:rsid w:val="00126D5A"/>
    <w:rsid w:val="00130677"/>
    <w:rsid w:val="001312B0"/>
    <w:rsid w:val="00134A71"/>
    <w:rsid w:val="0013730F"/>
    <w:rsid w:val="001518C8"/>
    <w:rsid w:val="00151C73"/>
    <w:rsid w:val="001621D9"/>
    <w:rsid w:val="00164F25"/>
    <w:rsid w:val="00182C70"/>
    <w:rsid w:val="001845EE"/>
    <w:rsid w:val="00186059"/>
    <w:rsid w:val="00193B02"/>
    <w:rsid w:val="00193F2D"/>
    <w:rsid w:val="001A0E75"/>
    <w:rsid w:val="001A2EFF"/>
    <w:rsid w:val="001B793C"/>
    <w:rsid w:val="001C7E7F"/>
    <w:rsid w:val="001D1CE2"/>
    <w:rsid w:val="001D6807"/>
    <w:rsid w:val="001D77B9"/>
    <w:rsid w:val="001F4E02"/>
    <w:rsid w:val="001F76A3"/>
    <w:rsid w:val="0020108A"/>
    <w:rsid w:val="0020213D"/>
    <w:rsid w:val="00207F4C"/>
    <w:rsid w:val="00211582"/>
    <w:rsid w:val="00211C4F"/>
    <w:rsid w:val="00216879"/>
    <w:rsid w:val="002334A5"/>
    <w:rsid w:val="00235CA0"/>
    <w:rsid w:val="002459EC"/>
    <w:rsid w:val="00245B0E"/>
    <w:rsid w:val="002600B0"/>
    <w:rsid w:val="00260EF0"/>
    <w:rsid w:val="00261876"/>
    <w:rsid w:val="0026269B"/>
    <w:rsid w:val="002669DB"/>
    <w:rsid w:val="00267F37"/>
    <w:rsid w:val="00273BA9"/>
    <w:rsid w:val="00286D80"/>
    <w:rsid w:val="0029064F"/>
    <w:rsid w:val="002910DD"/>
    <w:rsid w:val="00291DE0"/>
    <w:rsid w:val="0029628E"/>
    <w:rsid w:val="002A29DF"/>
    <w:rsid w:val="002A382C"/>
    <w:rsid w:val="002B06DF"/>
    <w:rsid w:val="002B0EC3"/>
    <w:rsid w:val="002B5226"/>
    <w:rsid w:val="002B6B46"/>
    <w:rsid w:val="002C7AC7"/>
    <w:rsid w:val="002D75ED"/>
    <w:rsid w:val="002E2A56"/>
    <w:rsid w:val="002F4D4E"/>
    <w:rsid w:val="002F621C"/>
    <w:rsid w:val="003024F7"/>
    <w:rsid w:val="0031745F"/>
    <w:rsid w:val="00317E42"/>
    <w:rsid w:val="00334045"/>
    <w:rsid w:val="00336BF5"/>
    <w:rsid w:val="00337723"/>
    <w:rsid w:val="00345C86"/>
    <w:rsid w:val="00355E20"/>
    <w:rsid w:val="00370AE2"/>
    <w:rsid w:val="00373A48"/>
    <w:rsid w:val="00374316"/>
    <w:rsid w:val="00376499"/>
    <w:rsid w:val="00381195"/>
    <w:rsid w:val="00382565"/>
    <w:rsid w:val="0038349C"/>
    <w:rsid w:val="00394029"/>
    <w:rsid w:val="003A0907"/>
    <w:rsid w:val="003A31D7"/>
    <w:rsid w:val="003A7E69"/>
    <w:rsid w:val="003B1D59"/>
    <w:rsid w:val="003B7840"/>
    <w:rsid w:val="003C2C96"/>
    <w:rsid w:val="003C78C7"/>
    <w:rsid w:val="003D120B"/>
    <w:rsid w:val="003D4B80"/>
    <w:rsid w:val="003E2178"/>
    <w:rsid w:val="003F3812"/>
    <w:rsid w:val="003F77E2"/>
    <w:rsid w:val="00414990"/>
    <w:rsid w:val="0041608B"/>
    <w:rsid w:val="00417ABE"/>
    <w:rsid w:val="0042575C"/>
    <w:rsid w:val="00436530"/>
    <w:rsid w:val="00437C0F"/>
    <w:rsid w:val="00444075"/>
    <w:rsid w:val="00451877"/>
    <w:rsid w:val="00457678"/>
    <w:rsid w:val="00465A84"/>
    <w:rsid w:val="00470741"/>
    <w:rsid w:val="00492354"/>
    <w:rsid w:val="00495627"/>
    <w:rsid w:val="004A030E"/>
    <w:rsid w:val="004A3EB3"/>
    <w:rsid w:val="004A4D71"/>
    <w:rsid w:val="004A7BB9"/>
    <w:rsid w:val="004B22F6"/>
    <w:rsid w:val="004B47ED"/>
    <w:rsid w:val="004B4E47"/>
    <w:rsid w:val="004B4EE3"/>
    <w:rsid w:val="004B53E0"/>
    <w:rsid w:val="004B6FE5"/>
    <w:rsid w:val="004C60A5"/>
    <w:rsid w:val="004D0C20"/>
    <w:rsid w:val="004D2330"/>
    <w:rsid w:val="004E1930"/>
    <w:rsid w:val="004E62E7"/>
    <w:rsid w:val="004F2432"/>
    <w:rsid w:val="004F4777"/>
    <w:rsid w:val="005008E2"/>
    <w:rsid w:val="00505B66"/>
    <w:rsid w:val="0051660C"/>
    <w:rsid w:val="0052214D"/>
    <w:rsid w:val="00524FE6"/>
    <w:rsid w:val="00535B62"/>
    <w:rsid w:val="00543913"/>
    <w:rsid w:val="00552846"/>
    <w:rsid w:val="005568B1"/>
    <w:rsid w:val="00563DCD"/>
    <w:rsid w:val="00565BD3"/>
    <w:rsid w:val="00565C9A"/>
    <w:rsid w:val="00572298"/>
    <w:rsid w:val="005731CF"/>
    <w:rsid w:val="00574D90"/>
    <w:rsid w:val="00575931"/>
    <w:rsid w:val="0058111B"/>
    <w:rsid w:val="00587157"/>
    <w:rsid w:val="00595F7F"/>
    <w:rsid w:val="005963DE"/>
    <w:rsid w:val="00596E6F"/>
    <w:rsid w:val="005A0994"/>
    <w:rsid w:val="005A2D34"/>
    <w:rsid w:val="005A32E6"/>
    <w:rsid w:val="005B2CED"/>
    <w:rsid w:val="005B6EEC"/>
    <w:rsid w:val="005C142E"/>
    <w:rsid w:val="005C15DE"/>
    <w:rsid w:val="005C497A"/>
    <w:rsid w:val="005E0594"/>
    <w:rsid w:val="005E0D9B"/>
    <w:rsid w:val="005E3145"/>
    <w:rsid w:val="005E42A0"/>
    <w:rsid w:val="005E50EA"/>
    <w:rsid w:val="005E6B8E"/>
    <w:rsid w:val="005E7663"/>
    <w:rsid w:val="005F2559"/>
    <w:rsid w:val="005F5EC9"/>
    <w:rsid w:val="005F6221"/>
    <w:rsid w:val="005F6BCC"/>
    <w:rsid w:val="0060202A"/>
    <w:rsid w:val="0060751D"/>
    <w:rsid w:val="00610A30"/>
    <w:rsid w:val="0061270C"/>
    <w:rsid w:val="0061278B"/>
    <w:rsid w:val="00612ABF"/>
    <w:rsid w:val="00620812"/>
    <w:rsid w:val="006245DA"/>
    <w:rsid w:val="00625B8D"/>
    <w:rsid w:val="0063409E"/>
    <w:rsid w:val="0063620D"/>
    <w:rsid w:val="006418FA"/>
    <w:rsid w:val="006449DF"/>
    <w:rsid w:val="00655AEA"/>
    <w:rsid w:val="00666ED0"/>
    <w:rsid w:val="0067225B"/>
    <w:rsid w:val="006727FD"/>
    <w:rsid w:val="00677AD5"/>
    <w:rsid w:val="0068273F"/>
    <w:rsid w:val="00683CCE"/>
    <w:rsid w:val="00683DA6"/>
    <w:rsid w:val="00684C66"/>
    <w:rsid w:val="00684EEB"/>
    <w:rsid w:val="0068537C"/>
    <w:rsid w:val="006907F2"/>
    <w:rsid w:val="00695D27"/>
    <w:rsid w:val="00696372"/>
    <w:rsid w:val="006A1861"/>
    <w:rsid w:val="006A2A7B"/>
    <w:rsid w:val="006B1EE0"/>
    <w:rsid w:val="006B6AB0"/>
    <w:rsid w:val="006C2029"/>
    <w:rsid w:val="006C30D9"/>
    <w:rsid w:val="006C4581"/>
    <w:rsid w:val="006D43F0"/>
    <w:rsid w:val="006D4B90"/>
    <w:rsid w:val="006D64AE"/>
    <w:rsid w:val="006D7039"/>
    <w:rsid w:val="006F114F"/>
    <w:rsid w:val="006F247B"/>
    <w:rsid w:val="006F2626"/>
    <w:rsid w:val="0070178C"/>
    <w:rsid w:val="00701D00"/>
    <w:rsid w:val="007057A5"/>
    <w:rsid w:val="0071322F"/>
    <w:rsid w:val="00713DC5"/>
    <w:rsid w:val="0071439C"/>
    <w:rsid w:val="00716E24"/>
    <w:rsid w:val="00723A7A"/>
    <w:rsid w:val="00723ED7"/>
    <w:rsid w:val="0072679D"/>
    <w:rsid w:val="00727E89"/>
    <w:rsid w:val="00734272"/>
    <w:rsid w:val="00736CD6"/>
    <w:rsid w:val="00741F6B"/>
    <w:rsid w:val="00744A2C"/>
    <w:rsid w:val="00746AC5"/>
    <w:rsid w:val="007537BA"/>
    <w:rsid w:val="00756ACB"/>
    <w:rsid w:val="00760FA8"/>
    <w:rsid w:val="00761867"/>
    <w:rsid w:val="00765190"/>
    <w:rsid w:val="00765483"/>
    <w:rsid w:val="00766078"/>
    <w:rsid w:val="00766F29"/>
    <w:rsid w:val="00776DB2"/>
    <w:rsid w:val="007773B8"/>
    <w:rsid w:val="00777ADC"/>
    <w:rsid w:val="00780E59"/>
    <w:rsid w:val="00785735"/>
    <w:rsid w:val="00790CD5"/>
    <w:rsid w:val="00797305"/>
    <w:rsid w:val="007A0A2F"/>
    <w:rsid w:val="007A19BC"/>
    <w:rsid w:val="007B235B"/>
    <w:rsid w:val="007B7844"/>
    <w:rsid w:val="007D6C7B"/>
    <w:rsid w:val="007D7E7E"/>
    <w:rsid w:val="007E323C"/>
    <w:rsid w:val="007F3F07"/>
    <w:rsid w:val="00802B5B"/>
    <w:rsid w:val="008033F9"/>
    <w:rsid w:val="008055B3"/>
    <w:rsid w:val="00807754"/>
    <w:rsid w:val="0081488B"/>
    <w:rsid w:val="00815D27"/>
    <w:rsid w:val="008179F0"/>
    <w:rsid w:val="00817EE6"/>
    <w:rsid w:val="00820262"/>
    <w:rsid w:val="00820BD2"/>
    <w:rsid w:val="008223D2"/>
    <w:rsid w:val="00822A9D"/>
    <w:rsid w:val="00836184"/>
    <w:rsid w:val="008402B0"/>
    <w:rsid w:val="00844D12"/>
    <w:rsid w:val="00845DAF"/>
    <w:rsid w:val="00845E08"/>
    <w:rsid w:val="0085178B"/>
    <w:rsid w:val="00851F72"/>
    <w:rsid w:val="008533EF"/>
    <w:rsid w:val="00856BBF"/>
    <w:rsid w:val="00870B49"/>
    <w:rsid w:val="00873766"/>
    <w:rsid w:val="0088675B"/>
    <w:rsid w:val="00890F15"/>
    <w:rsid w:val="00891121"/>
    <w:rsid w:val="00892D94"/>
    <w:rsid w:val="008B24F0"/>
    <w:rsid w:val="008B2BEB"/>
    <w:rsid w:val="008B4482"/>
    <w:rsid w:val="008C1669"/>
    <w:rsid w:val="008C3901"/>
    <w:rsid w:val="008D04D1"/>
    <w:rsid w:val="008D612D"/>
    <w:rsid w:val="008D7475"/>
    <w:rsid w:val="008E611A"/>
    <w:rsid w:val="008E6BDE"/>
    <w:rsid w:val="008E6F68"/>
    <w:rsid w:val="008E766D"/>
    <w:rsid w:val="008F0A38"/>
    <w:rsid w:val="008F1F96"/>
    <w:rsid w:val="0090637C"/>
    <w:rsid w:val="00906EC5"/>
    <w:rsid w:val="009072D1"/>
    <w:rsid w:val="00922782"/>
    <w:rsid w:val="00924B71"/>
    <w:rsid w:val="0092542A"/>
    <w:rsid w:val="009300E6"/>
    <w:rsid w:val="00933DB5"/>
    <w:rsid w:val="00940735"/>
    <w:rsid w:val="0094155E"/>
    <w:rsid w:val="009430BE"/>
    <w:rsid w:val="00943A17"/>
    <w:rsid w:val="009453BC"/>
    <w:rsid w:val="009520E5"/>
    <w:rsid w:val="00953D80"/>
    <w:rsid w:val="00954C6C"/>
    <w:rsid w:val="009604D6"/>
    <w:rsid w:val="00963DC6"/>
    <w:rsid w:val="009643F3"/>
    <w:rsid w:val="00966D04"/>
    <w:rsid w:val="00972E96"/>
    <w:rsid w:val="009731F5"/>
    <w:rsid w:val="00974A38"/>
    <w:rsid w:val="00982950"/>
    <w:rsid w:val="00984EB5"/>
    <w:rsid w:val="00986DB3"/>
    <w:rsid w:val="0099119C"/>
    <w:rsid w:val="00991278"/>
    <w:rsid w:val="0099175E"/>
    <w:rsid w:val="009943A4"/>
    <w:rsid w:val="00997858"/>
    <w:rsid w:val="009B485A"/>
    <w:rsid w:val="009C7016"/>
    <w:rsid w:val="009D508B"/>
    <w:rsid w:val="009D6FE7"/>
    <w:rsid w:val="009E1347"/>
    <w:rsid w:val="009E16EA"/>
    <w:rsid w:val="009E251E"/>
    <w:rsid w:val="009F0249"/>
    <w:rsid w:val="009F21B5"/>
    <w:rsid w:val="00A00B95"/>
    <w:rsid w:val="00A01AB9"/>
    <w:rsid w:val="00A048EC"/>
    <w:rsid w:val="00A04AF1"/>
    <w:rsid w:val="00A114B3"/>
    <w:rsid w:val="00A16A3F"/>
    <w:rsid w:val="00A16B38"/>
    <w:rsid w:val="00A21A12"/>
    <w:rsid w:val="00A303E8"/>
    <w:rsid w:val="00A30C38"/>
    <w:rsid w:val="00A325FC"/>
    <w:rsid w:val="00A41053"/>
    <w:rsid w:val="00A42A8C"/>
    <w:rsid w:val="00A42BE5"/>
    <w:rsid w:val="00A44653"/>
    <w:rsid w:val="00A4781F"/>
    <w:rsid w:val="00A57F58"/>
    <w:rsid w:val="00A608E4"/>
    <w:rsid w:val="00A70C3E"/>
    <w:rsid w:val="00A75AF8"/>
    <w:rsid w:val="00A76F36"/>
    <w:rsid w:val="00A85EBA"/>
    <w:rsid w:val="00A86DBC"/>
    <w:rsid w:val="00A9010E"/>
    <w:rsid w:val="00A91A1C"/>
    <w:rsid w:val="00A940EF"/>
    <w:rsid w:val="00A9726D"/>
    <w:rsid w:val="00AA1276"/>
    <w:rsid w:val="00AC7A97"/>
    <w:rsid w:val="00AD5FBE"/>
    <w:rsid w:val="00AE2280"/>
    <w:rsid w:val="00AF1EDD"/>
    <w:rsid w:val="00AF4452"/>
    <w:rsid w:val="00AF62CA"/>
    <w:rsid w:val="00B01DA6"/>
    <w:rsid w:val="00B10D67"/>
    <w:rsid w:val="00B10D8F"/>
    <w:rsid w:val="00B14AA3"/>
    <w:rsid w:val="00B22FDE"/>
    <w:rsid w:val="00B24E66"/>
    <w:rsid w:val="00B31D79"/>
    <w:rsid w:val="00B32D4B"/>
    <w:rsid w:val="00B402B9"/>
    <w:rsid w:val="00B437D5"/>
    <w:rsid w:val="00B4721F"/>
    <w:rsid w:val="00B50D03"/>
    <w:rsid w:val="00B535A2"/>
    <w:rsid w:val="00B54466"/>
    <w:rsid w:val="00B57659"/>
    <w:rsid w:val="00B60D54"/>
    <w:rsid w:val="00B63554"/>
    <w:rsid w:val="00B743A8"/>
    <w:rsid w:val="00B7674D"/>
    <w:rsid w:val="00B77C8D"/>
    <w:rsid w:val="00B81057"/>
    <w:rsid w:val="00B8205C"/>
    <w:rsid w:val="00B868AC"/>
    <w:rsid w:val="00B86BCD"/>
    <w:rsid w:val="00B86E6F"/>
    <w:rsid w:val="00B91B7B"/>
    <w:rsid w:val="00B91CA1"/>
    <w:rsid w:val="00B92F96"/>
    <w:rsid w:val="00B93CAF"/>
    <w:rsid w:val="00B94CDA"/>
    <w:rsid w:val="00B96060"/>
    <w:rsid w:val="00B96178"/>
    <w:rsid w:val="00BA2C8A"/>
    <w:rsid w:val="00BA5F9F"/>
    <w:rsid w:val="00BB0956"/>
    <w:rsid w:val="00BC232B"/>
    <w:rsid w:val="00BD0295"/>
    <w:rsid w:val="00BD2533"/>
    <w:rsid w:val="00BD35AE"/>
    <w:rsid w:val="00BE54DE"/>
    <w:rsid w:val="00BE5952"/>
    <w:rsid w:val="00BE6BE6"/>
    <w:rsid w:val="00BF0F10"/>
    <w:rsid w:val="00BF1BA9"/>
    <w:rsid w:val="00BF44D8"/>
    <w:rsid w:val="00BF463A"/>
    <w:rsid w:val="00C06332"/>
    <w:rsid w:val="00C0719A"/>
    <w:rsid w:val="00C26A2E"/>
    <w:rsid w:val="00C27C1A"/>
    <w:rsid w:val="00C3142B"/>
    <w:rsid w:val="00C36152"/>
    <w:rsid w:val="00C36F18"/>
    <w:rsid w:val="00C37817"/>
    <w:rsid w:val="00C40BE4"/>
    <w:rsid w:val="00C41DE3"/>
    <w:rsid w:val="00C43401"/>
    <w:rsid w:val="00C47206"/>
    <w:rsid w:val="00C47BC7"/>
    <w:rsid w:val="00C6485C"/>
    <w:rsid w:val="00C730B5"/>
    <w:rsid w:val="00C744BD"/>
    <w:rsid w:val="00C74D39"/>
    <w:rsid w:val="00C77159"/>
    <w:rsid w:val="00C86964"/>
    <w:rsid w:val="00C96C9B"/>
    <w:rsid w:val="00C97AC6"/>
    <w:rsid w:val="00CA0A89"/>
    <w:rsid w:val="00CA123B"/>
    <w:rsid w:val="00CA4AE3"/>
    <w:rsid w:val="00CA6394"/>
    <w:rsid w:val="00CB1EB3"/>
    <w:rsid w:val="00CB29CB"/>
    <w:rsid w:val="00CB70AD"/>
    <w:rsid w:val="00CB7D09"/>
    <w:rsid w:val="00CC22F9"/>
    <w:rsid w:val="00CC3BA8"/>
    <w:rsid w:val="00CD1B92"/>
    <w:rsid w:val="00CD3AC5"/>
    <w:rsid w:val="00CE4EFC"/>
    <w:rsid w:val="00CF098A"/>
    <w:rsid w:val="00D012E5"/>
    <w:rsid w:val="00D0610A"/>
    <w:rsid w:val="00D07818"/>
    <w:rsid w:val="00D15C07"/>
    <w:rsid w:val="00D213B3"/>
    <w:rsid w:val="00D21D63"/>
    <w:rsid w:val="00D22638"/>
    <w:rsid w:val="00D235D0"/>
    <w:rsid w:val="00D31FC2"/>
    <w:rsid w:val="00D340CB"/>
    <w:rsid w:val="00D34868"/>
    <w:rsid w:val="00D40A70"/>
    <w:rsid w:val="00D41DC8"/>
    <w:rsid w:val="00D53B6F"/>
    <w:rsid w:val="00D54A61"/>
    <w:rsid w:val="00D54DEE"/>
    <w:rsid w:val="00D6006D"/>
    <w:rsid w:val="00D638F2"/>
    <w:rsid w:val="00D644E1"/>
    <w:rsid w:val="00D66046"/>
    <w:rsid w:val="00D70472"/>
    <w:rsid w:val="00D70D25"/>
    <w:rsid w:val="00D710DD"/>
    <w:rsid w:val="00D714F5"/>
    <w:rsid w:val="00D72A07"/>
    <w:rsid w:val="00D72E02"/>
    <w:rsid w:val="00D754C6"/>
    <w:rsid w:val="00D75AAF"/>
    <w:rsid w:val="00D90BF3"/>
    <w:rsid w:val="00D96C6A"/>
    <w:rsid w:val="00DA0F11"/>
    <w:rsid w:val="00DA580A"/>
    <w:rsid w:val="00DB4B5B"/>
    <w:rsid w:val="00DB7E89"/>
    <w:rsid w:val="00DC136A"/>
    <w:rsid w:val="00DD5CDE"/>
    <w:rsid w:val="00DE04A7"/>
    <w:rsid w:val="00DE180F"/>
    <w:rsid w:val="00DE362A"/>
    <w:rsid w:val="00DF30F1"/>
    <w:rsid w:val="00DF531D"/>
    <w:rsid w:val="00E026D8"/>
    <w:rsid w:val="00E111C4"/>
    <w:rsid w:val="00E1632E"/>
    <w:rsid w:val="00E20F64"/>
    <w:rsid w:val="00E22B7E"/>
    <w:rsid w:val="00E23E73"/>
    <w:rsid w:val="00E24245"/>
    <w:rsid w:val="00E244C7"/>
    <w:rsid w:val="00E271C9"/>
    <w:rsid w:val="00E3649A"/>
    <w:rsid w:val="00E40C63"/>
    <w:rsid w:val="00E41182"/>
    <w:rsid w:val="00E41387"/>
    <w:rsid w:val="00E4173B"/>
    <w:rsid w:val="00E4361D"/>
    <w:rsid w:val="00E46677"/>
    <w:rsid w:val="00E4786B"/>
    <w:rsid w:val="00E54F17"/>
    <w:rsid w:val="00E572A3"/>
    <w:rsid w:val="00E601D7"/>
    <w:rsid w:val="00E624C4"/>
    <w:rsid w:val="00E65451"/>
    <w:rsid w:val="00E67097"/>
    <w:rsid w:val="00E678D3"/>
    <w:rsid w:val="00E75AEE"/>
    <w:rsid w:val="00E76137"/>
    <w:rsid w:val="00E771CA"/>
    <w:rsid w:val="00E80786"/>
    <w:rsid w:val="00E8574F"/>
    <w:rsid w:val="00E902EA"/>
    <w:rsid w:val="00E96A2B"/>
    <w:rsid w:val="00EA1708"/>
    <w:rsid w:val="00EA246E"/>
    <w:rsid w:val="00EA259E"/>
    <w:rsid w:val="00EA27AA"/>
    <w:rsid w:val="00EA32CF"/>
    <w:rsid w:val="00EA68A8"/>
    <w:rsid w:val="00EB08B2"/>
    <w:rsid w:val="00EB5B19"/>
    <w:rsid w:val="00EC1995"/>
    <w:rsid w:val="00EC49C0"/>
    <w:rsid w:val="00EC4C86"/>
    <w:rsid w:val="00ED0377"/>
    <w:rsid w:val="00ED3310"/>
    <w:rsid w:val="00ED3B74"/>
    <w:rsid w:val="00EE02C0"/>
    <w:rsid w:val="00EE0A93"/>
    <w:rsid w:val="00EE2CA3"/>
    <w:rsid w:val="00EE36E8"/>
    <w:rsid w:val="00EE53F7"/>
    <w:rsid w:val="00F105DD"/>
    <w:rsid w:val="00F14176"/>
    <w:rsid w:val="00F20F72"/>
    <w:rsid w:val="00F20FE3"/>
    <w:rsid w:val="00F219F1"/>
    <w:rsid w:val="00F24DC7"/>
    <w:rsid w:val="00F31756"/>
    <w:rsid w:val="00F36A1F"/>
    <w:rsid w:val="00F36FA0"/>
    <w:rsid w:val="00F44822"/>
    <w:rsid w:val="00F448E8"/>
    <w:rsid w:val="00F47692"/>
    <w:rsid w:val="00F540E9"/>
    <w:rsid w:val="00F55D64"/>
    <w:rsid w:val="00F6228C"/>
    <w:rsid w:val="00F66A1F"/>
    <w:rsid w:val="00F7015A"/>
    <w:rsid w:val="00F7093D"/>
    <w:rsid w:val="00F75AD8"/>
    <w:rsid w:val="00F81AE9"/>
    <w:rsid w:val="00F848FB"/>
    <w:rsid w:val="00F86468"/>
    <w:rsid w:val="00F96F86"/>
    <w:rsid w:val="00FA205B"/>
    <w:rsid w:val="00FA4D66"/>
    <w:rsid w:val="00FA4EDC"/>
    <w:rsid w:val="00FB06A1"/>
    <w:rsid w:val="00FB1957"/>
    <w:rsid w:val="00FB1ED7"/>
    <w:rsid w:val="00FB38F9"/>
    <w:rsid w:val="00FB3DCE"/>
    <w:rsid w:val="00FB61AF"/>
    <w:rsid w:val="00FC65FB"/>
    <w:rsid w:val="00FD6A00"/>
    <w:rsid w:val="00FE1868"/>
    <w:rsid w:val="00FF66A4"/>
    <w:rsid w:val="00FF6ECF"/>
    <w:rsid w:val="00FF75D5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104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45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49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C49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ierreCar">
    <w:name w:val="Cierre Car"/>
    <w:basedOn w:val="Fuentedeprrafopredeter"/>
    <w:link w:val="Cierr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Fuentedeprrafopredeter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table" w:customStyle="1" w:styleId="TableGrid1">
    <w:name w:val="Table Grid1"/>
    <w:basedOn w:val="Tablanormal"/>
    <w:next w:val="Tablaconcuadrcula"/>
    <w:uiPriority w:val="39"/>
    <w:rsid w:val="0061270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oupSeparation">
    <w:name w:val="Group Separation"/>
    <w:basedOn w:val="Normal"/>
    <w:link w:val="GroupSeparationChar"/>
    <w:rsid w:val="0061270C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Fuentedeprrafopredeter"/>
    <w:link w:val="GroupSeparation"/>
    <w:rsid w:val="0061270C"/>
    <w:rPr>
      <w:rFonts w:eastAsiaTheme="minorEastAsia"/>
    </w:rPr>
  </w:style>
  <w:style w:type="paragraph" w:customStyle="1" w:styleId="SubGroupSeparation">
    <w:name w:val="Sub Group Separation"/>
    <w:basedOn w:val="Normal"/>
    <w:link w:val="SubGroupSeparationChar"/>
    <w:rsid w:val="00BB0956"/>
    <w:pPr>
      <w:spacing w:after="40" w:line="259" w:lineRule="auto"/>
    </w:pPr>
    <w:rPr>
      <w:rFonts w:eastAsiaTheme="minorEastAsia"/>
      <w:b/>
      <w:bCs/>
      <w:szCs w:val="12"/>
    </w:rPr>
  </w:style>
  <w:style w:type="character" w:customStyle="1" w:styleId="SubGroupSeparationChar">
    <w:name w:val="Sub Group Separation Char"/>
    <w:basedOn w:val="Fuentedeprrafopredeter"/>
    <w:link w:val="SubGroupSeparation"/>
    <w:rsid w:val="00BB0956"/>
    <w:rPr>
      <w:rFonts w:eastAsiaTheme="minorEastAsia"/>
      <w:b/>
      <w:bCs/>
      <w:szCs w:val="12"/>
    </w:rPr>
  </w:style>
  <w:style w:type="character" w:customStyle="1" w:styleId="Ttulo4Car">
    <w:name w:val="Título 4 Car"/>
    <w:basedOn w:val="Fuentedeprrafopredeter"/>
    <w:link w:val="Ttulo4"/>
    <w:uiPriority w:val="9"/>
    <w:rsid w:val="00EC49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C49C0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5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0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AC6B5741DF54BAEA61B025A37E3A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6B7A8-D29B-4BEC-81BC-7A4429EF2538}"/>
      </w:docPartPr>
      <w:docPartBody>
        <w:p w:rsidR="007762EA" w:rsidRDefault="00B05782" w:rsidP="00B05782">
          <w:pPr>
            <w:pStyle w:val="9AC6B5741DF54BAEA61B025A37E3ACB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17B4AE65EDB465A971FF0B5341D8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543A7-B77B-4D69-9FB6-D53A5D35BD39}"/>
      </w:docPartPr>
      <w:docPartBody>
        <w:p w:rsidR="007762EA" w:rsidRDefault="00B05782" w:rsidP="00B05782">
          <w:pPr>
            <w:pStyle w:val="017B4AE65EDB465A971FF0B5341D854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6CE9C527C3624671AD6B399E30F97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E9E31-C1DE-453D-8596-D5DA85EC7F11}"/>
      </w:docPartPr>
      <w:docPartBody>
        <w:p w:rsidR="007762EA" w:rsidRDefault="00B05782" w:rsidP="00B05782">
          <w:pPr>
            <w:pStyle w:val="6CE9C527C3624671AD6B399E30F97C6E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B2BB7B50645487CB0D79B51A18B9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8A07B-84A4-4D71-85F6-A6BD38CAD5FD}"/>
      </w:docPartPr>
      <w:docPartBody>
        <w:p w:rsidR="007762EA" w:rsidRDefault="00B05782" w:rsidP="00B05782">
          <w:pPr>
            <w:pStyle w:val="FB2BB7B50645487CB0D79B51A18B904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C19852D6E3C42AF8A1A94733AB3A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87C04-1F90-4EF1-BD9B-48F41BEF3E9C}"/>
      </w:docPartPr>
      <w:docPartBody>
        <w:p w:rsidR="007762EA" w:rsidRDefault="00B05782" w:rsidP="00B05782">
          <w:pPr>
            <w:pStyle w:val="7C19852D6E3C42AF8A1A94733AB3A60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BC64C8CCAAA46EA95730F42E15D3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78BFE-9A86-48AA-A35A-E35C5AAB79F8}"/>
      </w:docPartPr>
      <w:docPartBody>
        <w:p w:rsidR="007762EA" w:rsidRDefault="00B05782" w:rsidP="00B05782">
          <w:pPr>
            <w:pStyle w:val="7BC64C8CCAAA46EA95730F42E15D3DA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E2DFE4FEBF74AE897ED4A4A03BB6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2B370-A7A7-4525-AD10-FD30026B597D}"/>
      </w:docPartPr>
      <w:docPartBody>
        <w:p w:rsidR="007762EA" w:rsidRDefault="00B05782" w:rsidP="00B05782">
          <w:pPr>
            <w:pStyle w:val="3E2DFE4FEBF74AE897ED4A4A03BB69F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033D3CC56DB475AB59D630217A05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0D2BE-19DE-4957-91D7-021AD5E77115}"/>
      </w:docPartPr>
      <w:docPartBody>
        <w:p w:rsidR="007762EA" w:rsidRDefault="00B05782" w:rsidP="00B05782">
          <w:pPr>
            <w:pStyle w:val="F033D3CC56DB475AB59D630217A05FA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838EC2D7F28468C867F61435EF45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BE5F3-7BC4-4D17-8D62-3D11CA37DE1B}"/>
      </w:docPartPr>
      <w:docPartBody>
        <w:p w:rsidR="007762EA" w:rsidRDefault="00B05782" w:rsidP="00B05782">
          <w:pPr>
            <w:pStyle w:val="C838EC2D7F28468C867F61435EF456F0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A3CBB8E080D4E5084A11FBE4E02C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C7C2-C383-4997-87F5-4FFF1C47877A}"/>
      </w:docPartPr>
      <w:docPartBody>
        <w:p w:rsidR="00D94D96" w:rsidRDefault="00920A4C" w:rsidP="00920A4C">
          <w:pPr>
            <w:pStyle w:val="8A3CBB8E080D4E5084A11FBE4E02C29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A4F51B2D29E494C94B9D73575740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63EA7-FF66-4518-B49F-C1E234A3154A}"/>
      </w:docPartPr>
      <w:docPartBody>
        <w:p w:rsidR="00A361F4" w:rsidRDefault="0001644D" w:rsidP="0001644D">
          <w:pPr>
            <w:pStyle w:val="5A4F51B2D29E494C94B9D735757406E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2BF6D226EE2842E7BCCDC50FB8ABB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11F97-679E-4221-B20E-3537F3AB5EEC}"/>
      </w:docPartPr>
      <w:docPartBody>
        <w:p w:rsidR="00A36E64" w:rsidRDefault="00366F27" w:rsidP="00366F27">
          <w:pPr>
            <w:pStyle w:val="2BF6D226EE2842E7BCCDC50FB8ABBBD7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F66EB249DA44A76B2FEDFE568CDC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14109-018D-44FA-9DAA-FAA27E424407}"/>
      </w:docPartPr>
      <w:docPartBody>
        <w:p w:rsidR="00A36E64" w:rsidRDefault="00366F27" w:rsidP="00366F27">
          <w:pPr>
            <w:pStyle w:val="1F66EB249DA44A76B2FEDFE568CDCBB0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121C1015972449FAF3562D40DE52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B4B31-4F0D-41CC-92E1-3946D77831D3}"/>
      </w:docPartPr>
      <w:docPartBody>
        <w:p w:rsidR="00A36E64" w:rsidRDefault="00366F27" w:rsidP="00366F27">
          <w:pPr>
            <w:pStyle w:val="D121C1015972449FAF3562D40DE520E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963468E83254DFEA72553102815D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11384-9505-4254-A709-709B0D94965F}"/>
      </w:docPartPr>
      <w:docPartBody>
        <w:p w:rsidR="00A36E64" w:rsidRDefault="00366F27" w:rsidP="00366F27">
          <w:pPr>
            <w:pStyle w:val="C963468E83254DFEA72553102815D05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0CE95BE68F43A4A5480F32251EE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E18AE-B2F5-4618-B0C4-D153446792E2}"/>
      </w:docPartPr>
      <w:docPartBody>
        <w:p w:rsidR="00A36E64" w:rsidRDefault="00366F27" w:rsidP="00366F27">
          <w:pPr>
            <w:pStyle w:val="CC0CE95BE68F43A4A5480F32251EEDE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07C461330C4D4CA480D9A2C23E7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C7A70-4DC9-48CA-B017-454E7BB22A51}"/>
      </w:docPartPr>
      <w:docPartBody>
        <w:p w:rsidR="00A36E64" w:rsidRDefault="00366F27" w:rsidP="00366F27">
          <w:pPr>
            <w:pStyle w:val="DE07C461330C4D4CA480D9A2C23E71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DAD7EDD93B24DF48C6B61CA84CA0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05054-3C6B-48C4-B231-B99AEFD99B0C}"/>
      </w:docPartPr>
      <w:docPartBody>
        <w:p w:rsidR="00A36E64" w:rsidRDefault="00366F27" w:rsidP="00366F27">
          <w:pPr>
            <w:pStyle w:val="4DAD7EDD93B24DF48C6B61CA84CA082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7312F1738A045F795D061F4BCDED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80B8E-1C57-46AF-A2D1-6BFBCD0C5DBC}"/>
      </w:docPartPr>
      <w:docPartBody>
        <w:p w:rsidR="00A36E64" w:rsidRDefault="00366F27" w:rsidP="00366F27">
          <w:pPr>
            <w:pStyle w:val="F7312F1738A045F795D061F4BCDEDA3E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96E22-7806-4BC7-A5EE-86B2BC48A0E3}"/>
      </w:docPartPr>
      <w:docPartBody>
        <w:p w:rsidR="006D2D30" w:rsidRDefault="00557FE0">
          <w:r w:rsidRPr="00C34C5D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88A516626FA46898AF70760CCB4B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FD1DA-774C-4B99-90F9-4A0FE5C461DD}"/>
      </w:docPartPr>
      <w:docPartBody>
        <w:p w:rsidR="00A27EC8" w:rsidRDefault="00D42731" w:rsidP="00D42731">
          <w:pPr>
            <w:pStyle w:val="388A516626FA46898AF70760CCB4B9EE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1882196BA084C6FBDFF14F1E84A9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73FE6-3672-4CB9-981F-ADAA32C3EFFD}"/>
      </w:docPartPr>
      <w:docPartBody>
        <w:p w:rsidR="00A27EC8" w:rsidRDefault="00D42731" w:rsidP="00D42731">
          <w:pPr>
            <w:pStyle w:val="D1882196BA084C6FBDFF14F1E84A91A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A7FE7B774A745DDBC8E45D476939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B121F-F98A-487C-AA33-0E3B679AB449}"/>
      </w:docPartPr>
      <w:docPartBody>
        <w:p w:rsidR="00A27EC8" w:rsidRDefault="00D42731" w:rsidP="00D42731">
          <w:pPr>
            <w:pStyle w:val="DA7FE7B774A745DDBC8E45D4769391A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2C3E"/>
    <w:rsid w:val="0001644D"/>
    <w:rsid w:val="0002364E"/>
    <w:rsid w:val="00031EAA"/>
    <w:rsid w:val="00063C74"/>
    <w:rsid w:val="000747D6"/>
    <w:rsid w:val="00084A23"/>
    <w:rsid w:val="00096EB4"/>
    <w:rsid w:val="00097B8C"/>
    <w:rsid w:val="000F394C"/>
    <w:rsid w:val="00100C52"/>
    <w:rsid w:val="001024F7"/>
    <w:rsid w:val="0013329B"/>
    <w:rsid w:val="00133336"/>
    <w:rsid w:val="00143128"/>
    <w:rsid w:val="00165DC8"/>
    <w:rsid w:val="00184BDF"/>
    <w:rsid w:val="001A10FF"/>
    <w:rsid w:val="001A3005"/>
    <w:rsid w:val="001D6FE3"/>
    <w:rsid w:val="001D7D7C"/>
    <w:rsid w:val="001E417D"/>
    <w:rsid w:val="001F6C15"/>
    <w:rsid w:val="002156B8"/>
    <w:rsid w:val="002236E2"/>
    <w:rsid w:val="002323F3"/>
    <w:rsid w:val="0023660F"/>
    <w:rsid w:val="00243DE6"/>
    <w:rsid w:val="00251B70"/>
    <w:rsid w:val="00252EE3"/>
    <w:rsid w:val="00256F8D"/>
    <w:rsid w:val="0027442B"/>
    <w:rsid w:val="002B6532"/>
    <w:rsid w:val="002E0BB4"/>
    <w:rsid w:val="002F6AA1"/>
    <w:rsid w:val="00320949"/>
    <w:rsid w:val="0034130E"/>
    <w:rsid w:val="00342D64"/>
    <w:rsid w:val="00366F27"/>
    <w:rsid w:val="0037126B"/>
    <w:rsid w:val="00376660"/>
    <w:rsid w:val="003775DF"/>
    <w:rsid w:val="00391D2C"/>
    <w:rsid w:val="003A1085"/>
    <w:rsid w:val="003A1F9E"/>
    <w:rsid w:val="003A5C95"/>
    <w:rsid w:val="003A6EF1"/>
    <w:rsid w:val="003B0166"/>
    <w:rsid w:val="003B2E40"/>
    <w:rsid w:val="003D1B0C"/>
    <w:rsid w:val="003D1E11"/>
    <w:rsid w:val="003D312D"/>
    <w:rsid w:val="003E037C"/>
    <w:rsid w:val="00401DBF"/>
    <w:rsid w:val="00425F4E"/>
    <w:rsid w:val="00441283"/>
    <w:rsid w:val="00461031"/>
    <w:rsid w:val="00473922"/>
    <w:rsid w:val="004771BC"/>
    <w:rsid w:val="004808D1"/>
    <w:rsid w:val="004C3946"/>
    <w:rsid w:val="004C5CFB"/>
    <w:rsid w:val="004D6DA8"/>
    <w:rsid w:val="004E1B61"/>
    <w:rsid w:val="005073E4"/>
    <w:rsid w:val="00507E0A"/>
    <w:rsid w:val="005122EC"/>
    <w:rsid w:val="00512330"/>
    <w:rsid w:val="00512715"/>
    <w:rsid w:val="00523A90"/>
    <w:rsid w:val="00540815"/>
    <w:rsid w:val="00543E7F"/>
    <w:rsid w:val="00557FE0"/>
    <w:rsid w:val="00566347"/>
    <w:rsid w:val="00571C07"/>
    <w:rsid w:val="005778DA"/>
    <w:rsid w:val="005814DB"/>
    <w:rsid w:val="005D0155"/>
    <w:rsid w:val="005D1058"/>
    <w:rsid w:val="005E35BE"/>
    <w:rsid w:val="005E3808"/>
    <w:rsid w:val="005E58C2"/>
    <w:rsid w:val="005F13A6"/>
    <w:rsid w:val="005F1A55"/>
    <w:rsid w:val="00627B1A"/>
    <w:rsid w:val="00635618"/>
    <w:rsid w:val="00662EBB"/>
    <w:rsid w:val="006712D8"/>
    <w:rsid w:val="006752B4"/>
    <w:rsid w:val="0068327B"/>
    <w:rsid w:val="006A0EF7"/>
    <w:rsid w:val="006C610C"/>
    <w:rsid w:val="006C7E43"/>
    <w:rsid w:val="006D2D30"/>
    <w:rsid w:val="006D3602"/>
    <w:rsid w:val="006E7CA1"/>
    <w:rsid w:val="006F6B16"/>
    <w:rsid w:val="007107AB"/>
    <w:rsid w:val="00722A4F"/>
    <w:rsid w:val="00736445"/>
    <w:rsid w:val="00752425"/>
    <w:rsid w:val="00774DA7"/>
    <w:rsid w:val="007762EA"/>
    <w:rsid w:val="00781235"/>
    <w:rsid w:val="00781CAD"/>
    <w:rsid w:val="007A1B44"/>
    <w:rsid w:val="007A2E6C"/>
    <w:rsid w:val="007D3D41"/>
    <w:rsid w:val="007E6070"/>
    <w:rsid w:val="0080614B"/>
    <w:rsid w:val="0080642C"/>
    <w:rsid w:val="0082730B"/>
    <w:rsid w:val="00852DB2"/>
    <w:rsid w:val="0085327B"/>
    <w:rsid w:val="00862120"/>
    <w:rsid w:val="008717BC"/>
    <w:rsid w:val="008945FE"/>
    <w:rsid w:val="0089757A"/>
    <w:rsid w:val="008A3988"/>
    <w:rsid w:val="008C13BD"/>
    <w:rsid w:val="00916429"/>
    <w:rsid w:val="00920A4C"/>
    <w:rsid w:val="00920D69"/>
    <w:rsid w:val="009266E0"/>
    <w:rsid w:val="00933C65"/>
    <w:rsid w:val="0095013F"/>
    <w:rsid w:val="0095678E"/>
    <w:rsid w:val="00960000"/>
    <w:rsid w:val="00987AB7"/>
    <w:rsid w:val="00991723"/>
    <w:rsid w:val="00995333"/>
    <w:rsid w:val="009A38A8"/>
    <w:rsid w:val="009A5EC5"/>
    <w:rsid w:val="009C1524"/>
    <w:rsid w:val="009C4954"/>
    <w:rsid w:val="009C501E"/>
    <w:rsid w:val="009E53A3"/>
    <w:rsid w:val="00A01C7A"/>
    <w:rsid w:val="00A03E71"/>
    <w:rsid w:val="00A10449"/>
    <w:rsid w:val="00A15C7E"/>
    <w:rsid w:val="00A177EF"/>
    <w:rsid w:val="00A20BE0"/>
    <w:rsid w:val="00A27EC8"/>
    <w:rsid w:val="00A31A95"/>
    <w:rsid w:val="00A361F4"/>
    <w:rsid w:val="00A36E64"/>
    <w:rsid w:val="00A42F85"/>
    <w:rsid w:val="00A4565E"/>
    <w:rsid w:val="00A802B7"/>
    <w:rsid w:val="00A8070B"/>
    <w:rsid w:val="00A85AFC"/>
    <w:rsid w:val="00A87190"/>
    <w:rsid w:val="00AB2A99"/>
    <w:rsid w:val="00AB4038"/>
    <w:rsid w:val="00AB5EFE"/>
    <w:rsid w:val="00AC25F3"/>
    <w:rsid w:val="00AC3E4C"/>
    <w:rsid w:val="00AC48B9"/>
    <w:rsid w:val="00B05782"/>
    <w:rsid w:val="00B1131B"/>
    <w:rsid w:val="00B25CDC"/>
    <w:rsid w:val="00B2789E"/>
    <w:rsid w:val="00B406A6"/>
    <w:rsid w:val="00B718D5"/>
    <w:rsid w:val="00B7681B"/>
    <w:rsid w:val="00B77152"/>
    <w:rsid w:val="00B874D7"/>
    <w:rsid w:val="00B877D0"/>
    <w:rsid w:val="00B9170C"/>
    <w:rsid w:val="00BB01E4"/>
    <w:rsid w:val="00BB229E"/>
    <w:rsid w:val="00BB47F3"/>
    <w:rsid w:val="00BC392A"/>
    <w:rsid w:val="00BD662E"/>
    <w:rsid w:val="00BD72D8"/>
    <w:rsid w:val="00C002EB"/>
    <w:rsid w:val="00C03606"/>
    <w:rsid w:val="00C97147"/>
    <w:rsid w:val="00CB7A61"/>
    <w:rsid w:val="00CC0ED3"/>
    <w:rsid w:val="00CC5AD2"/>
    <w:rsid w:val="00CC6678"/>
    <w:rsid w:val="00CD084F"/>
    <w:rsid w:val="00CD5D0B"/>
    <w:rsid w:val="00CD6CA3"/>
    <w:rsid w:val="00CF1373"/>
    <w:rsid w:val="00CF3BB3"/>
    <w:rsid w:val="00D42731"/>
    <w:rsid w:val="00D5179B"/>
    <w:rsid w:val="00D74CDD"/>
    <w:rsid w:val="00D87BA4"/>
    <w:rsid w:val="00D94D96"/>
    <w:rsid w:val="00DA400F"/>
    <w:rsid w:val="00DD751E"/>
    <w:rsid w:val="00DD790F"/>
    <w:rsid w:val="00E234D0"/>
    <w:rsid w:val="00E34A47"/>
    <w:rsid w:val="00E371E0"/>
    <w:rsid w:val="00E43B49"/>
    <w:rsid w:val="00E75C55"/>
    <w:rsid w:val="00E964E7"/>
    <w:rsid w:val="00EA515D"/>
    <w:rsid w:val="00EB3339"/>
    <w:rsid w:val="00EE0327"/>
    <w:rsid w:val="00EE0A65"/>
    <w:rsid w:val="00EE48F3"/>
    <w:rsid w:val="00EF64AC"/>
    <w:rsid w:val="00F0428A"/>
    <w:rsid w:val="00F201A8"/>
    <w:rsid w:val="00F30F7D"/>
    <w:rsid w:val="00F47279"/>
    <w:rsid w:val="00F635C5"/>
    <w:rsid w:val="00F72140"/>
    <w:rsid w:val="00F80F3C"/>
    <w:rsid w:val="00F83A06"/>
    <w:rsid w:val="00F86F19"/>
    <w:rsid w:val="00FC0405"/>
    <w:rsid w:val="00FD0B0E"/>
    <w:rsid w:val="00FD1359"/>
    <w:rsid w:val="00FE3697"/>
    <w:rsid w:val="00F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42731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DEB5C0EDBE94443C853D546C0F9C2A3D">
    <w:name w:val="DEB5C0EDBE94443C853D546C0F9C2A3D"/>
    <w:rsid w:val="00B05782"/>
    <w:rPr>
      <w:lang w:val="es-CO" w:eastAsia="es-CO"/>
    </w:rPr>
  </w:style>
  <w:style w:type="paragraph" w:customStyle="1" w:styleId="F452D5147D3C49848971D005BD62B8D6">
    <w:name w:val="F452D5147D3C49848971D005BD62B8D6"/>
    <w:rsid w:val="00B05782"/>
    <w:rPr>
      <w:lang w:val="es-CO" w:eastAsia="es-CO"/>
    </w:rPr>
  </w:style>
  <w:style w:type="paragraph" w:customStyle="1" w:styleId="455EBA466BC647709BC8EB1C2888AE5F">
    <w:name w:val="455EBA466BC647709BC8EB1C2888AE5F"/>
    <w:rsid w:val="00B05782"/>
    <w:rPr>
      <w:lang w:val="es-CO" w:eastAsia="es-CO"/>
    </w:rPr>
  </w:style>
  <w:style w:type="paragraph" w:customStyle="1" w:styleId="1E63EF142C1C42A895588AF935E89E00">
    <w:name w:val="1E63EF142C1C42A895588AF935E89E00"/>
    <w:rsid w:val="00B05782"/>
    <w:rPr>
      <w:lang w:val="es-CO" w:eastAsia="es-CO"/>
    </w:rPr>
  </w:style>
  <w:style w:type="paragraph" w:customStyle="1" w:styleId="9AC6B5741DF54BAEA61B025A37E3ACB8">
    <w:name w:val="9AC6B5741DF54BAEA61B025A37E3ACB8"/>
    <w:rsid w:val="00B05782"/>
    <w:rPr>
      <w:lang w:val="es-CO" w:eastAsia="es-CO"/>
    </w:rPr>
  </w:style>
  <w:style w:type="paragraph" w:customStyle="1" w:styleId="017B4AE65EDB465A971FF0B5341D854A">
    <w:name w:val="017B4AE65EDB465A971FF0B5341D854A"/>
    <w:rsid w:val="00B05782"/>
    <w:rPr>
      <w:lang w:val="es-CO" w:eastAsia="es-CO"/>
    </w:rPr>
  </w:style>
  <w:style w:type="paragraph" w:customStyle="1" w:styleId="6CE9C527C3624671AD6B399E30F97C6E">
    <w:name w:val="6CE9C527C3624671AD6B399E30F97C6E"/>
    <w:rsid w:val="00B05782"/>
    <w:rPr>
      <w:lang w:val="es-CO" w:eastAsia="es-CO"/>
    </w:rPr>
  </w:style>
  <w:style w:type="paragraph" w:customStyle="1" w:styleId="FB2BB7B50645487CB0D79B51A18B9045">
    <w:name w:val="FB2BB7B50645487CB0D79B51A18B9045"/>
    <w:rsid w:val="00B05782"/>
    <w:rPr>
      <w:lang w:val="es-CO" w:eastAsia="es-CO"/>
    </w:rPr>
  </w:style>
  <w:style w:type="paragraph" w:customStyle="1" w:styleId="7C19852D6E3C42AF8A1A94733AB3A60D">
    <w:name w:val="7C19852D6E3C42AF8A1A94733AB3A60D"/>
    <w:rsid w:val="00B05782"/>
    <w:rPr>
      <w:lang w:val="es-CO" w:eastAsia="es-CO"/>
    </w:rPr>
  </w:style>
  <w:style w:type="paragraph" w:customStyle="1" w:styleId="611563EC977840178F27F5ED469C6A00">
    <w:name w:val="611563EC977840178F27F5ED469C6A00"/>
    <w:rsid w:val="00B05782"/>
    <w:rPr>
      <w:lang w:val="es-CO" w:eastAsia="es-CO"/>
    </w:rPr>
  </w:style>
  <w:style w:type="paragraph" w:customStyle="1" w:styleId="7BC64C8CCAAA46EA95730F42E15D3DA7">
    <w:name w:val="7BC64C8CCAAA46EA95730F42E15D3DA7"/>
    <w:rsid w:val="00B05782"/>
    <w:rPr>
      <w:lang w:val="es-CO" w:eastAsia="es-CO"/>
    </w:rPr>
  </w:style>
  <w:style w:type="paragraph" w:customStyle="1" w:styleId="32D5EBD9F298455283E3D0E8E9E7D620">
    <w:name w:val="32D5EBD9F298455283E3D0E8E9E7D620"/>
    <w:rsid w:val="00B05782"/>
    <w:rPr>
      <w:lang w:val="es-CO" w:eastAsia="es-CO"/>
    </w:rPr>
  </w:style>
  <w:style w:type="paragraph" w:customStyle="1" w:styleId="3E2DFE4FEBF74AE897ED4A4A03BB69FF">
    <w:name w:val="3E2DFE4FEBF74AE897ED4A4A03BB69FF"/>
    <w:rsid w:val="00B05782"/>
    <w:rPr>
      <w:lang w:val="es-CO" w:eastAsia="es-CO"/>
    </w:rPr>
  </w:style>
  <w:style w:type="paragraph" w:customStyle="1" w:styleId="F033D3CC56DB475AB59D630217A05FA6">
    <w:name w:val="F033D3CC56DB475AB59D630217A05FA6"/>
    <w:rsid w:val="00B05782"/>
    <w:rPr>
      <w:lang w:val="es-CO" w:eastAsia="es-CO"/>
    </w:rPr>
  </w:style>
  <w:style w:type="paragraph" w:customStyle="1" w:styleId="5EBF0D880F334E399EEA9B4B7313A647">
    <w:name w:val="5EBF0D880F334E399EEA9B4B7313A647"/>
    <w:rsid w:val="00B05782"/>
    <w:rPr>
      <w:lang w:val="es-CO" w:eastAsia="es-CO"/>
    </w:rPr>
  </w:style>
  <w:style w:type="paragraph" w:customStyle="1" w:styleId="C838EC2D7F28468C867F61435EF456F0">
    <w:name w:val="C838EC2D7F28468C867F61435EF456F0"/>
    <w:rsid w:val="00B05782"/>
    <w:rPr>
      <w:lang w:val="es-CO" w:eastAsia="es-CO"/>
    </w:rPr>
  </w:style>
  <w:style w:type="paragraph" w:customStyle="1" w:styleId="8A3CBB8E080D4E5084A11FBE4E02C297">
    <w:name w:val="8A3CBB8E080D4E5084A11FBE4E02C297"/>
    <w:rsid w:val="00920A4C"/>
    <w:rPr>
      <w:lang w:val="es-CO" w:eastAsia="es-CO"/>
    </w:rPr>
  </w:style>
  <w:style w:type="paragraph" w:customStyle="1" w:styleId="5A4F51B2D29E494C94B9D735757406ED">
    <w:name w:val="5A4F51B2D29E494C94B9D735757406ED"/>
    <w:rsid w:val="0001644D"/>
    <w:rPr>
      <w:lang w:val="es-CO" w:eastAsia="es-CO"/>
    </w:rPr>
  </w:style>
  <w:style w:type="paragraph" w:customStyle="1" w:styleId="2C74A6C999CF4F58A6143B8EDEF3D4AD">
    <w:name w:val="2C74A6C999CF4F58A6143B8EDEF3D4AD"/>
    <w:rsid w:val="00366F27"/>
    <w:rPr>
      <w:lang w:val="es-CO" w:eastAsia="es-CO"/>
    </w:rPr>
  </w:style>
  <w:style w:type="paragraph" w:customStyle="1" w:styleId="6E0FF4AA5B564F57A89A91727D4D21FC">
    <w:name w:val="6E0FF4AA5B564F57A89A91727D4D21FC"/>
    <w:rsid w:val="00366F27"/>
    <w:rPr>
      <w:lang w:val="es-CO" w:eastAsia="es-CO"/>
    </w:rPr>
  </w:style>
  <w:style w:type="paragraph" w:customStyle="1" w:styleId="9FA70BA926344664A31AD667670F3D48">
    <w:name w:val="9FA70BA926344664A31AD667670F3D48"/>
    <w:rsid w:val="00366F27"/>
    <w:rPr>
      <w:lang w:val="es-CO" w:eastAsia="es-CO"/>
    </w:rPr>
  </w:style>
  <w:style w:type="paragraph" w:customStyle="1" w:styleId="3E6240A0C79E474C96290A7639B727F3">
    <w:name w:val="3E6240A0C79E474C96290A7639B727F3"/>
    <w:rsid w:val="00366F27"/>
    <w:rPr>
      <w:lang w:val="es-CO" w:eastAsia="es-CO"/>
    </w:rPr>
  </w:style>
  <w:style w:type="paragraph" w:customStyle="1" w:styleId="3B4B08D034584CC382AEF94DD6CC91F2">
    <w:name w:val="3B4B08D034584CC382AEF94DD6CC91F2"/>
    <w:rsid w:val="00366F27"/>
    <w:rPr>
      <w:lang w:val="es-CO" w:eastAsia="es-CO"/>
    </w:rPr>
  </w:style>
  <w:style w:type="paragraph" w:customStyle="1" w:styleId="2BF6D226EE2842E7BCCDC50FB8ABBBD7">
    <w:name w:val="2BF6D226EE2842E7BCCDC50FB8ABBBD7"/>
    <w:rsid w:val="00366F27"/>
    <w:rPr>
      <w:lang w:val="es-CO" w:eastAsia="es-CO"/>
    </w:rPr>
  </w:style>
  <w:style w:type="paragraph" w:customStyle="1" w:styleId="1F66EB249DA44A76B2FEDFE568CDCBB0">
    <w:name w:val="1F66EB249DA44A76B2FEDFE568CDCBB0"/>
    <w:rsid w:val="00366F27"/>
    <w:rPr>
      <w:lang w:val="es-CO" w:eastAsia="es-CO"/>
    </w:rPr>
  </w:style>
  <w:style w:type="paragraph" w:customStyle="1" w:styleId="D121C1015972449FAF3562D40DE520EA">
    <w:name w:val="D121C1015972449FAF3562D40DE520EA"/>
    <w:rsid w:val="00366F27"/>
    <w:rPr>
      <w:lang w:val="es-CO" w:eastAsia="es-CO"/>
    </w:rPr>
  </w:style>
  <w:style w:type="paragraph" w:customStyle="1" w:styleId="C963468E83254DFEA72553102815D051">
    <w:name w:val="C963468E83254DFEA72553102815D051"/>
    <w:rsid w:val="00366F27"/>
    <w:rPr>
      <w:lang w:val="es-CO" w:eastAsia="es-CO"/>
    </w:rPr>
  </w:style>
  <w:style w:type="paragraph" w:customStyle="1" w:styleId="CC0CE95BE68F43A4A5480F32251EEDE8">
    <w:name w:val="CC0CE95BE68F43A4A5480F32251EEDE8"/>
    <w:rsid w:val="00366F27"/>
    <w:rPr>
      <w:lang w:val="es-CO" w:eastAsia="es-CO"/>
    </w:rPr>
  </w:style>
  <w:style w:type="paragraph" w:customStyle="1" w:styleId="DE07C461330C4D4CA480D9A2C23E71A2">
    <w:name w:val="DE07C461330C4D4CA480D9A2C23E71A2"/>
    <w:rsid w:val="00366F27"/>
    <w:rPr>
      <w:lang w:val="es-CO" w:eastAsia="es-CO"/>
    </w:rPr>
  </w:style>
  <w:style w:type="paragraph" w:customStyle="1" w:styleId="4DAD7EDD93B24DF48C6B61CA84CA082F">
    <w:name w:val="4DAD7EDD93B24DF48C6B61CA84CA082F"/>
    <w:rsid w:val="00366F27"/>
    <w:rPr>
      <w:lang w:val="es-CO" w:eastAsia="es-CO"/>
    </w:rPr>
  </w:style>
  <w:style w:type="paragraph" w:customStyle="1" w:styleId="F7312F1738A045F795D061F4BCDEDA3E">
    <w:name w:val="F7312F1738A045F795D061F4BCDEDA3E"/>
    <w:rsid w:val="00366F27"/>
    <w:rPr>
      <w:lang w:val="es-CO" w:eastAsia="es-CO"/>
    </w:rPr>
  </w:style>
  <w:style w:type="paragraph" w:customStyle="1" w:styleId="80B28DEFAE9843E08C7654037AC62408">
    <w:name w:val="80B28DEFAE9843E08C7654037AC62408"/>
    <w:rsid w:val="00EF64AC"/>
    <w:rPr>
      <w:lang w:val="es-CO" w:eastAsia="es-CO"/>
    </w:rPr>
  </w:style>
  <w:style w:type="paragraph" w:customStyle="1" w:styleId="FE13CE362A1B46A7BA27407FF3CAB51C">
    <w:name w:val="FE13CE362A1B46A7BA27407FF3CAB51C"/>
    <w:rsid w:val="00EF64AC"/>
    <w:rPr>
      <w:lang w:val="es-CO" w:eastAsia="es-CO"/>
    </w:rPr>
  </w:style>
  <w:style w:type="paragraph" w:customStyle="1" w:styleId="1C1421764BF643EBB91C9EA5D394E4A1">
    <w:name w:val="1C1421764BF643EBB91C9EA5D394E4A1"/>
    <w:rsid w:val="00EF64AC"/>
    <w:rPr>
      <w:lang w:val="es-CO" w:eastAsia="es-CO"/>
    </w:rPr>
  </w:style>
  <w:style w:type="paragraph" w:customStyle="1" w:styleId="3E8171017BEE479086F85EA9E13E1EAF">
    <w:name w:val="3E8171017BEE479086F85EA9E13E1EAF"/>
    <w:rsid w:val="00EF64AC"/>
    <w:rPr>
      <w:lang w:val="es-CO" w:eastAsia="es-CO"/>
    </w:rPr>
  </w:style>
  <w:style w:type="paragraph" w:customStyle="1" w:styleId="41578C2D97384343B95585B179933B35">
    <w:name w:val="41578C2D97384343B95585B179933B35"/>
    <w:rsid w:val="00EF64AC"/>
    <w:rPr>
      <w:lang w:val="es-CO" w:eastAsia="es-CO"/>
    </w:rPr>
  </w:style>
  <w:style w:type="paragraph" w:customStyle="1" w:styleId="43F9EEF3F7024E818DD3E4DFAE956003">
    <w:name w:val="43F9EEF3F7024E818DD3E4DFAE956003"/>
    <w:rsid w:val="00EF64AC"/>
    <w:rPr>
      <w:lang w:val="es-CO" w:eastAsia="es-CO"/>
    </w:rPr>
  </w:style>
  <w:style w:type="paragraph" w:customStyle="1" w:styleId="5290272D980B43C38D47E8C24191886F">
    <w:name w:val="5290272D980B43C38D47E8C24191886F"/>
    <w:rsid w:val="00D42731"/>
    <w:rPr>
      <w:kern w:val="2"/>
      <w:lang w:val="es-CO" w:eastAsia="es-CO"/>
      <w14:ligatures w14:val="standardContextual"/>
    </w:rPr>
  </w:style>
  <w:style w:type="paragraph" w:customStyle="1" w:styleId="7A106FBC1DA24F5A921F48DF2ED492BE">
    <w:name w:val="7A106FBC1DA24F5A921F48DF2ED492BE"/>
    <w:rsid w:val="00D42731"/>
    <w:rPr>
      <w:kern w:val="2"/>
      <w:lang w:val="es-CO" w:eastAsia="es-CO"/>
      <w14:ligatures w14:val="standardContextual"/>
    </w:rPr>
  </w:style>
  <w:style w:type="paragraph" w:customStyle="1" w:styleId="DCCA1006E96C48538BD1366D33DA0972">
    <w:name w:val="DCCA1006E96C48538BD1366D33DA0972"/>
    <w:rsid w:val="00D42731"/>
    <w:rPr>
      <w:kern w:val="2"/>
      <w:lang w:val="es-CO" w:eastAsia="es-CO"/>
      <w14:ligatures w14:val="standardContextual"/>
    </w:rPr>
  </w:style>
  <w:style w:type="paragraph" w:customStyle="1" w:styleId="91628BB51FD840258EF7BA733E931C27">
    <w:name w:val="91628BB51FD840258EF7BA733E931C27"/>
    <w:rsid w:val="00D42731"/>
    <w:rPr>
      <w:kern w:val="2"/>
      <w:lang w:val="es-CO" w:eastAsia="es-CO"/>
      <w14:ligatures w14:val="standardContextual"/>
    </w:rPr>
  </w:style>
  <w:style w:type="paragraph" w:customStyle="1" w:styleId="F52EF1E0E1BE44B6A71371656BD12907">
    <w:name w:val="F52EF1E0E1BE44B6A71371656BD12907"/>
    <w:rsid w:val="00D42731"/>
    <w:rPr>
      <w:kern w:val="2"/>
      <w:lang w:val="es-CO" w:eastAsia="es-CO"/>
      <w14:ligatures w14:val="standardContextual"/>
    </w:rPr>
  </w:style>
  <w:style w:type="paragraph" w:customStyle="1" w:styleId="0F7CBA30D0954A7CA7FE7ED126D5E7B4">
    <w:name w:val="0F7CBA30D0954A7CA7FE7ED126D5E7B4"/>
    <w:rsid w:val="00D42731"/>
    <w:rPr>
      <w:kern w:val="2"/>
      <w:lang w:val="es-CO" w:eastAsia="es-CO"/>
      <w14:ligatures w14:val="standardContextual"/>
    </w:rPr>
  </w:style>
  <w:style w:type="paragraph" w:customStyle="1" w:styleId="0490A48F7BF242D29C399D3854480B64">
    <w:name w:val="0490A48F7BF242D29C399D3854480B64"/>
    <w:rsid w:val="00D42731"/>
    <w:rPr>
      <w:kern w:val="2"/>
      <w:lang w:val="es-CO" w:eastAsia="es-CO"/>
      <w14:ligatures w14:val="standardContextual"/>
    </w:rPr>
  </w:style>
  <w:style w:type="paragraph" w:customStyle="1" w:styleId="AD9590FBA2F34446AA928D195A412EA4">
    <w:name w:val="AD9590FBA2F34446AA928D195A412EA4"/>
    <w:rsid w:val="00D42731"/>
    <w:rPr>
      <w:kern w:val="2"/>
      <w:lang w:val="es-CO" w:eastAsia="es-CO"/>
      <w14:ligatures w14:val="standardContextual"/>
    </w:rPr>
  </w:style>
  <w:style w:type="paragraph" w:customStyle="1" w:styleId="127CD9C3CE3647F7B75C261338B33E94">
    <w:name w:val="127CD9C3CE3647F7B75C261338B33E94"/>
    <w:rsid w:val="00D42731"/>
    <w:rPr>
      <w:kern w:val="2"/>
      <w:lang w:val="es-CO" w:eastAsia="es-CO"/>
      <w14:ligatures w14:val="standardContextual"/>
    </w:rPr>
  </w:style>
  <w:style w:type="paragraph" w:customStyle="1" w:styleId="C4C8A6888C2041C88EBAE4CF22D17B9E">
    <w:name w:val="C4C8A6888C2041C88EBAE4CF22D17B9E"/>
    <w:rsid w:val="00D42731"/>
    <w:rPr>
      <w:kern w:val="2"/>
      <w:lang w:val="es-CO" w:eastAsia="es-CO"/>
      <w14:ligatures w14:val="standardContextual"/>
    </w:rPr>
  </w:style>
  <w:style w:type="paragraph" w:customStyle="1" w:styleId="AABCD8989D6A4C8EA478A62CDCE708DB">
    <w:name w:val="AABCD8989D6A4C8EA478A62CDCE708DB"/>
    <w:rsid w:val="00D42731"/>
    <w:rPr>
      <w:kern w:val="2"/>
      <w:lang w:val="es-CO" w:eastAsia="es-CO"/>
      <w14:ligatures w14:val="standardContextual"/>
    </w:rPr>
  </w:style>
  <w:style w:type="paragraph" w:customStyle="1" w:styleId="B250A8629D3F47F5A2ABCD8D73157958">
    <w:name w:val="B250A8629D3F47F5A2ABCD8D73157958"/>
    <w:rsid w:val="00D42731"/>
    <w:rPr>
      <w:kern w:val="2"/>
      <w:lang w:val="es-CO" w:eastAsia="es-CO"/>
      <w14:ligatures w14:val="standardContextual"/>
    </w:rPr>
  </w:style>
  <w:style w:type="paragraph" w:customStyle="1" w:styleId="D22614A7823A404C899D1FD77A258FB0">
    <w:name w:val="D22614A7823A404C899D1FD77A258FB0"/>
    <w:rsid w:val="00D42731"/>
    <w:rPr>
      <w:kern w:val="2"/>
      <w:lang w:val="es-CO" w:eastAsia="es-CO"/>
      <w14:ligatures w14:val="standardContextual"/>
    </w:rPr>
  </w:style>
  <w:style w:type="paragraph" w:customStyle="1" w:styleId="D5BB98CA9EAA44BE9C66F9F36AF29E34">
    <w:name w:val="D5BB98CA9EAA44BE9C66F9F36AF29E34"/>
    <w:rsid w:val="00D42731"/>
    <w:rPr>
      <w:kern w:val="2"/>
      <w:lang w:val="es-CO" w:eastAsia="es-CO"/>
      <w14:ligatures w14:val="standardContextual"/>
    </w:rPr>
  </w:style>
  <w:style w:type="paragraph" w:customStyle="1" w:styleId="799A04DEFC7E4FBCAE6F0507CB5526A6">
    <w:name w:val="799A04DEFC7E4FBCAE6F0507CB5526A6"/>
    <w:rsid w:val="00D42731"/>
    <w:rPr>
      <w:kern w:val="2"/>
      <w:lang w:val="es-CO" w:eastAsia="es-CO"/>
      <w14:ligatures w14:val="standardContextual"/>
    </w:rPr>
  </w:style>
  <w:style w:type="paragraph" w:customStyle="1" w:styleId="ECFA1D298BD34394A7DF55B3C687B4E0">
    <w:name w:val="ECFA1D298BD34394A7DF55B3C687B4E0"/>
    <w:rsid w:val="00D42731"/>
    <w:rPr>
      <w:kern w:val="2"/>
      <w:lang w:val="es-CO" w:eastAsia="es-CO"/>
      <w14:ligatures w14:val="standardContextual"/>
    </w:rPr>
  </w:style>
  <w:style w:type="paragraph" w:customStyle="1" w:styleId="B57ABAD5553445E0A00B302FACD90D89">
    <w:name w:val="B57ABAD5553445E0A00B302FACD90D89"/>
    <w:rsid w:val="00D42731"/>
    <w:rPr>
      <w:kern w:val="2"/>
      <w:lang w:val="es-CO" w:eastAsia="es-CO"/>
      <w14:ligatures w14:val="standardContextual"/>
    </w:rPr>
  </w:style>
  <w:style w:type="paragraph" w:customStyle="1" w:styleId="EFE2440B8A774F239C0D315758ECEEA0">
    <w:name w:val="EFE2440B8A774F239C0D315758ECEEA0"/>
    <w:rsid w:val="00D42731"/>
    <w:rPr>
      <w:kern w:val="2"/>
      <w:lang w:val="es-CO" w:eastAsia="es-CO"/>
      <w14:ligatures w14:val="standardContextual"/>
    </w:rPr>
  </w:style>
  <w:style w:type="paragraph" w:customStyle="1" w:styleId="388A516626FA46898AF70760CCB4B9EE">
    <w:name w:val="388A516626FA46898AF70760CCB4B9EE"/>
    <w:rsid w:val="00D42731"/>
    <w:rPr>
      <w:kern w:val="2"/>
      <w:lang w:val="es-CO" w:eastAsia="es-CO"/>
      <w14:ligatures w14:val="standardContextual"/>
    </w:rPr>
  </w:style>
  <w:style w:type="paragraph" w:customStyle="1" w:styleId="D1882196BA084C6FBDFF14F1E84A91AD">
    <w:name w:val="D1882196BA084C6FBDFF14F1E84A91AD"/>
    <w:rsid w:val="00D42731"/>
    <w:rPr>
      <w:kern w:val="2"/>
      <w:lang w:val="es-CO" w:eastAsia="es-CO"/>
      <w14:ligatures w14:val="standardContextual"/>
    </w:rPr>
  </w:style>
  <w:style w:type="paragraph" w:customStyle="1" w:styleId="DA7FE7B774A745DDBC8E45D4769391AF">
    <w:name w:val="DA7FE7B774A745DDBC8E45D4769391AF"/>
    <w:rsid w:val="00D42731"/>
    <w:rPr>
      <w:kern w:val="2"/>
      <w:lang w:val="es-CO" w:eastAsia="es-CO"/>
      <w14:ligatures w14:val="standardContextual"/>
    </w:rPr>
  </w:style>
  <w:style w:type="paragraph" w:customStyle="1" w:styleId="4560477C1CD34B16AB4E2D3DC655ADA3">
    <w:name w:val="4560477C1CD34B16AB4E2D3DC655ADA3"/>
    <w:rsid w:val="00D42731"/>
    <w:rPr>
      <w:kern w:val="2"/>
      <w:lang w:val="es-CO" w:eastAsia="es-C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2AD2D-5F20-4529-87AC-BD3ED8F32F0D}">
  <ds:schemaRefs>
    <ds:schemaRef ds:uri="urn:microsoft-dynamics-nav/reports/D365L_CO_FESCM_EZ/50102/"/>
  </ds:schemaRefs>
</ds:datastoreItem>
</file>

<file path=customXml/itemProps2.xml><?xml version="1.0" encoding="utf-8"?>
<ds:datastoreItem xmlns:ds="http://schemas.openxmlformats.org/officeDocument/2006/customXml" ds:itemID="{EFC4F04E-A2E9-4FA9-8468-12E258561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2020-11-18T17:00:00Z</dcterms:created>
  <dcterms:modified xsi:type="dcterms:W3CDTF">2023-09-08T13:35:00Z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v-olrom@microsoft.com</vt:lpwstr>
  </property>
  <property fmtid="{D5CDD505-2E9C-101B-9397-08002B2CF9AE}" pid="6" name="MSIP_Label_f42aa342-8706-4288-bd11-ebb85995028c_SetDate">
    <vt:lpwstr>2017-05-02T11:20:06.4081164+03:00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