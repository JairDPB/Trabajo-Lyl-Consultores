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4974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3971"/>
        <w:gridCol w:w="1985"/>
        <w:gridCol w:w="2982"/>
      </w:tblGrid>
      <w:tr w:rsidRPr="00E76137" w:rsidR="006D43F0" w:rsidTr="006D43F0" w14:paraId="1BBA39DC" w14:textId="77777777">
        <w:trPr>
          <w:trHeight w:val="316"/>
        </w:trPr>
        <w:sdt>
          <w:sdtPr>
            <w:rPr>
              <w:rFonts w:cstheme="minorHAnsi"/>
              <w:sz w:val="18"/>
              <w:szCs w:val="18"/>
            </w:rPr>
            <w:alias w:val="#Nav: /Header/CompanyAddress1"/>
            <w:tag w:val="#Nav: LyL_FESCM_EZ/60104"/>
            <w:id w:val="243082986"/>
            <w:placeholder>
              <w:docPart w:val="80B28DEFAE9843E08C7654037AC62408"/>
            </w:placeholder>
            <w:dataBinding w:prefixMappings="xmlns:ns0='urn:microsoft-dynamics-nav/reports/LyL_FESCM_EZ/60104/'" w:xpath="/ns0:NavWordReportXmlPart[1]/ns0:Header[1]/ns0:CompanyAddress1[1]" w:storeItemID="{46E6093B-F854-40DB-B321-C2BAEC7D7C46}"/>
            <w:text/>
          </w:sdtPr>
          <w:sdtContent>
            <w:tc>
              <w:tcPr>
                <w:tcW w:w="960" w:type="pct"/>
              </w:tcPr>
              <w:p w:rsidRPr="00E76137" w:rsidR="006D43F0" w:rsidP="00766F29" w:rsidRDefault="006D43F0" w14:paraId="7BEEDBD6" w14:textId="772FDC0E">
                <w:pPr>
                  <w:spacing w:after="0"/>
                  <w:rPr>
                    <w:rFonts w:cstheme="minorHAnsi"/>
                    <w:b/>
                    <w:bCs/>
                    <w:sz w:val="18"/>
                    <w:szCs w:val="18"/>
                  </w:rPr>
                </w:pPr>
                <w:r w:rsidRPr="00E76137">
                  <w:rPr>
                    <w:rFonts w:cstheme="minorHAnsi"/>
                    <w:sz w:val="18"/>
                    <w:szCs w:val="18"/>
                  </w:rPr>
                  <w:t>CompanyAddress1</w:t>
                </w:r>
              </w:p>
            </w:tc>
          </w:sdtContent>
        </w:sdt>
        <w:tc>
          <w:tcPr>
            <w:tcW w:w="1795" w:type="pct"/>
          </w:tcPr>
          <w:p w:rsidRPr="00E76137" w:rsidR="006D43F0" w:rsidP="00766F29" w:rsidRDefault="006D43F0" w14:paraId="1574A179" w14:textId="77777777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245" w:type="pct"/>
            <w:gridSpan w:val="2"/>
          </w:tcPr>
          <w:p w:rsidRPr="00E76137" w:rsidR="006D43F0" w:rsidP="00766F29" w:rsidRDefault="006D43F0" w14:paraId="366354D5" w14:textId="77777777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Pr="00E76137" w:rsidR="006D43F0" w:rsidTr="006D43F0" w14:paraId="1545DDA3" w14:textId="77777777">
        <w:trPr>
          <w:trHeight w:val="316"/>
        </w:trPr>
        <w:tc>
          <w:tcPr>
            <w:tcW w:w="960" w:type="pct"/>
          </w:tcPr>
          <w:p w:rsidRPr="00E76137" w:rsidR="006D43F0" w:rsidP="00766F29" w:rsidRDefault="00000000" w14:paraId="6B1326C5" w14:textId="66D0E717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alias w:val="#Nav: /Header/CompanyVATRegistrationNo"/>
                <w:tag w:val="#Nav: LyL_FESCM_EZ/60104"/>
                <w:id w:val="1324941865"/>
                <w:placeholder>
                  <w:docPart w:val="FE13CE362A1B46A7BA27407FF3CAB51C"/>
                </w:placeholder>
                <w:dataBinding w:prefixMappings="xmlns:ns0='urn:microsoft-dynamics-nav/reports/LyL_FESCM_EZ/60104/'" w:xpath="/ns0:NavWordReportXmlPart[1]/ns0:Header[1]/ns0:CompanyVATRegistrationNo[1]" w:storeItemID="{46E6093B-F854-40DB-B321-C2BAEC7D7C46}"/>
                <w:text/>
              </w:sdtPr>
              <w:sdtContent>
                <w:r w:rsidRPr="00E76137" w:rsidR="006D43F0">
                  <w:rPr>
                    <w:rFonts w:cstheme="minorHAnsi"/>
                    <w:sz w:val="18"/>
                    <w:szCs w:val="18"/>
                  </w:rPr>
                  <w:t>CompanyVATRegistrationNo</w:t>
                </w:r>
              </w:sdtContent>
            </w:sdt>
          </w:p>
        </w:tc>
        <w:tc>
          <w:tcPr>
            <w:tcW w:w="1795" w:type="pct"/>
          </w:tcPr>
          <w:p w:rsidRPr="00E76137" w:rsidR="006D43F0" w:rsidP="00766F29" w:rsidRDefault="006D43F0" w14:paraId="58C34A07" w14:textId="77777777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245" w:type="pct"/>
            <w:gridSpan w:val="2"/>
          </w:tcPr>
          <w:p w:rsidRPr="00E76137" w:rsidR="006D43F0" w:rsidP="00766F29" w:rsidRDefault="006D43F0" w14:paraId="56FBCF20" w14:textId="77777777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Pr="00E76137" w:rsidR="006D43F0" w:rsidTr="006D43F0" w14:paraId="7C0473A2" w14:textId="77777777">
        <w:trPr>
          <w:trHeight w:val="316"/>
        </w:trPr>
        <w:tc>
          <w:tcPr>
            <w:tcW w:w="960" w:type="pct"/>
          </w:tcPr>
          <w:p w:rsidRPr="00E76137" w:rsidR="006D43F0" w:rsidP="00766F29" w:rsidRDefault="00000000" w14:paraId="704D6112" w14:textId="0756C0A4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alias w:val="#Nav: /Header/CompanyAddress2"/>
                <w:tag w:val="#Nav: LyL_FESCM_EZ/60104"/>
                <w:id w:val="-408238789"/>
                <w:placeholder>
                  <w:docPart w:val="1C1421764BF643EBB91C9EA5D394E4A1"/>
                </w:placeholder>
                <w:dataBinding w:prefixMappings="xmlns:ns0='urn:microsoft-dynamics-nav/reports/LyL_FESCM_EZ/60104/'" w:xpath="/ns0:NavWordReportXmlPart[1]/ns0:Header[1]/ns0:CompanyAddress2[1]" w:storeItemID="{46E6093B-F854-40DB-B321-C2BAEC7D7C46}"/>
                <w:text/>
              </w:sdtPr>
              <w:sdtContent>
                <w:r w:rsidRPr="00E76137" w:rsidR="006D43F0">
                  <w:rPr>
                    <w:rFonts w:cstheme="minorHAnsi"/>
                    <w:sz w:val="18"/>
                    <w:szCs w:val="18"/>
                  </w:rPr>
                  <w:t>CompanyAddress2</w:t>
                </w:r>
              </w:sdtContent>
            </w:sdt>
          </w:p>
        </w:tc>
        <w:tc>
          <w:tcPr>
            <w:tcW w:w="1795" w:type="pct"/>
          </w:tcPr>
          <w:p w:rsidRPr="00E76137" w:rsidR="006D43F0" w:rsidP="00766F29" w:rsidRDefault="00000000" w14:paraId="6391DECE" w14:textId="236DCC85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alias w:val="#Nav: /Header/CompanyAddress4"/>
                <w:tag w:val="#Nav: LyL_FESCM_EZ/60104"/>
                <w:id w:val="201990696"/>
                <w:placeholder>
                  <w:docPart w:val="3E8171017BEE479086F85EA9E13E1EAF"/>
                </w:placeholder>
                <w:dataBinding w:prefixMappings="xmlns:ns0='urn:microsoft-dynamics-nav/reports/LyL_FESCM_EZ/60104/'" w:xpath="/ns0:NavWordReportXmlPart[1]/ns0:Header[1]/ns0:CompanyAddress4[1]" w:storeItemID="{46E6093B-F854-40DB-B321-C2BAEC7D7C46}"/>
                <w:text/>
              </w:sdtPr>
              <w:sdtContent>
                <w:r w:rsidRPr="00E76137" w:rsidR="006D43F0">
                  <w:rPr>
                    <w:rFonts w:cstheme="minorHAnsi"/>
                    <w:sz w:val="18"/>
                    <w:szCs w:val="18"/>
                  </w:rPr>
                  <w:t>CompanyAddress4</w:t>
                </w:r>
              </w:sdtContent>
            </w:sdt>
          </w:p>
        </w:tc>
        <w:tc>
          <w:tcPr>
            <w:tcW w:w="2245" w:type="pct"/>
            <w:gridSpan w:val="2"/>
          </w:tcPr>
          <w:p w:rsidRPr="00E76137" w:rsidR="006D43F0" w:rsidP="00766F29" w:rsidRDefault="006D43F0" w14:paraId="6E1D7AFF" w14:textId="77777777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Pr="00E76137" w:rsidR="006D43F0" w:rsidTr="006D43F0" w14:paraId="77A92BC1" w14:textId="77777777">
        <w:trPr>
          <w:trHeight w:val="316"/>
        </w:trPr>
        <w:sdt>
          <w:sdtPr>
            <w:rPr>
              <w:rFonts w:cstheme="minorHAnsi"/>
              <w:sz w:val="18"/>
              <w:szCs w:val="18"/>
            </w:rPr>
            <w:alias w:val="#Nav: /Header/CompanyEMail"/>
            <w:tag w:val="#Nav: LyL_FESCM_EZ/60104"/>
            <w:id w:val="-1496710960"/>
            <w:placeholder>
              <w:docPart w:val="41578C2D97384343B95585B179933B35"/>
            </w:placeholder>
            <w:dataBinding w:prefixMappings="xmlns:ns0='urn:microsoft-dynamics-nav/reports/LyL_FESCM_EZ/60104/'" w:xpath="/ns0:NavWordReportXmlPart[1]/ns0:Header[1]/ns0:CompanyEMail[1]" w:storeItemID="{46E6093B-F854-40DB-B321-C2BAEC7D7C46}"/>
            <w:text/>
          </w:sdtPr>
          <w:sdtContent>
            <w:tc>
              <w:tcPr>
                <w:tcW w:w="960" w:type="pct"/>
              </w:tcPr>
              <w:p w:rsidR="006D43F0" w:rsidP="00766F29" w:rsidRDefault="006D43F0" w14:paraId="52E7BC04" w14:textId="3000761D">
                <w:pPr>
                  <w:spacing w:after="0"/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cstheme="minorHAnsi"/>
                    <w:sz w:val="18"/>
                    <w:szCs w:val="18"/>
                  </w:rPr>
                  <w:t>CompanyEMail</w:t>
                </w:r>
              </w:p>
            </w:tc>
          </w:sdtContent>
        </w:sdt>
        <w:tc>
          <w:tcPr>
            <w:tcW w:w="1795" w:type="pct"/>
          </w:tcPr>
          <w:p w:rsidR="006D43F0" w:rsidP="00766F29" w:rsidRDefault="006D43F0" w14:paraId="1F24B5B4" w14:textId="77777777">
            <w:pPr>
              <w:spacing w:after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45" w:type="pct"/>
            <w:gridSpan w:val="2"/>
          </w:tcPr>
          <w:p w:rsidRPr="00E76137" w:rsidR="006D43F0" w:rsidP="00766F29" w:rsidRDefault="006D43F0" w14:paraId="5E5B8278" w14:textId="77777777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Pr="00E76137" w:rsidR="006D43F0" w:rsidTr="006D43F0" w14:paraId="107CFAFE" w14:textId="77777777">
        <w:trPr>
          <w:trHeight w:val="316"/>
        </w:trPr>
        <w:sdt>
          <w:sdtPr>
            <w:rPr>
              <w:rFonts w:cstheme="minorHAnsi"/>
              <w:sz w:val="18"/>
              <w:szCs w:val="18"/>
            </w:rPr>
            <w:alias w:val="#Nav: /Header/CompanyPhone"/>
            <w:tag w:val="#Nav: LyL_FESCM_EZ/60104"/>
            <w:id w:val="-1594316267"/>
            <w:placeholder>
              <w:docPart w:val="DefaultPlaceholder_-1854013440"/>
            </w:placeholder>
            <w:dataBinding w:prefixMappings="xmlns:ns0='urn:microsoft-dynamics-nav/reports/LyL_FESCM_EZ/60104/'" w:xpath="/ns0:NavWordReportXmlPart[1]/ns0:Header[1]/ns0:CompanyPhone[1]" w:storeItemID="{46E6093B-F854-40DB-B321-C2BAEC7D7C46}"/>
            <w:text/>
          </w:sdtPr>
          <w:sdtContent>
            <w:tc>
              <w:tcPr>
                <w:tcW w:w="960" w:type="pct"/>
              </w:tcPr>
              <w:p w:rsidR="006D43F0" w:rsidP="00766F29" w:rsidRDefault="00C06332" w14:paraId="3820320D" w14:textId="528FEE57">
                <w:pPr>
                  <w:spacing w:after="0"/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cstheme="minorHAnsi"/>
                    <w:sz w:val="18"/>
                    <w:szCs w:val="18"/>
                  </w:rPr>
                  <w:t>CompanyPhone</w:t>
                </w:r>
              </w:p>
            </w:tc>
          </w:sdtContent>
        </w:sdt>
        <w:tc>
          <w:tcPr>
            <w:tcW w:w="1795" w:type="pct"/>
          </w:tcPr>
          <w:p w:rsidR="006D43F0" w:rsidP="00766F29" w:rsidRDefault="006D43F0" w14:paraId="462CE148" w14:textId="77777777">
            <w:pPr>
              <w:spacing w:after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45" w:type="pct"/>
            <w:gridSpan w:val="2"/>
          </w:tcPr>
          <w:p w:rsidRPr="00E76137" w:rsidR="006D43F0" w:rsidP="00766F29" w:rsidRDefault="006D43F0" w14:paraId="42CB68B7" w14:textId="77777777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Pr="00E76137" w:rsidR="005E6B8E" w:rsidTr="000C15DB" w14:paraId="207A9B4D" w14:textId="77777777">
        <w:trPr>
          <w:trHeight w:val="316"/>
        </w:trPr>
        <w:tc>
          <w:tcPr>
            <w:tcW w:w="960" w:type="pct"/>
            <w:shd w:val="clear" w:color="auto" w:fill="D9D9D9" w:themeFill="background1" w:themeFillShade="D9"/>
          </w:tcPr>
          <w:p w:rsidRPr="00E76137" w:rsidR="0029064F" w:rsidP="00766F29" w:rsidRDefault="0029064F" w14:paraId="72478066" w14:textId="3101B902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 w:rsidRPr="00E76137">
              <w:rPr>
                <w:rFonts w:cstheme="minorHAnsi"/>
                <w:b/>
                <w:bCs/>
                <w:sz w:val="18"/>
                <w:szCs w:val="18"/>
              </w:rPr>
              <w:t>D</w:t>
            </w:r>
            <w:r w:rsidR="001D3015">
              <w:rPr>
                <w:rFonts w:cstheme="minorHAnsi"/>
                <w:b/>
                <w:bCs/>
                <w:sz w:val="18"/>
                <w:szCs w:val="18"/>
              </w:rPr>
              <w:t>ocument Information</w:t>
            </w:r>
          </w:p>
        </w:tc>
        <w:tc>
          <w:tcPr>
            <w:tcW w:w="1795" w:type="pct"/>
            <w:shd w:val="clear" w:color="auto" w:fill="D9D9D9" w:themeFill="background1" w:themeFillShade="D9"/>
          </w:tcPr>
          <w:p w:rsidRPr="00E76137" w:rsidR="0029064F" w:rsidP="00766F29" w:rsidRDefault="001D3015" w14:paraId="3C15B254" w14:textId="4CF21C0B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Document No</w:t>
            </w:r>
            <w:r w:rsidRPr="00E76137" w:rsidR="0029064F">
              <w:rPr>
                <w:rFonts w:cstheme="minorHAnsi"/>
                <w:b/>
                <w:bCs/>
                <w:sz w:val="18"/>
                <w:szCs w:val="18"/>
              </w:rPr>
              <w:t xml:space="preserve">: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#Nav: /Header/DocumentNo"/>
                <w:tag w:val="#Nav: LyL_FESCM_EZ/60104"/>
                <w:id w:val="-237169043"/>
                <w:placeholder>
                  <w:docPart w:val="017B4AE65EDB465A971FF0B5341D854A"/>
                </w:placeholder>
                <w:dataBinding w:prefixMappings="xmlns:ns0='urn:microsoft-dynamics-nav/reports/LyL_FESCM_EZ/60104/'" w:xpath="/ns0:NavWordReportXmlPart[1]/ns0:Header[1]/ns0:DocumentNo[1]" w:storeItemID="{46E6093B-F854-40DB-B321-C2BAEC7D7C46}"/>
                <w:text/>
              </w:sdtPr>
              <w:sdtContent>
                <w:r w:rsidRPr="00E76137" w:rsidR="0029064F">
                  <w:rPr>
                    <w:rFonts w:cstheme="minorHAnsi"/>
                    <w:sz w:val="18"/>
                    <w:szCs w:val="18"/>
                  </w:rPr>
                  <w:t>DocumentNo</w:t>
                </w:r>
              </w:sdtContent>
            </w:sdt>
          </w:p>
        </w:tc>
        <w:tc>
          <w:tcPr>
            <w:tcW w:w="2245" w:type="pct"/>
            <w:gridSpan w:val="2"/>
            <w:shd w:val="clear" w:color="auto" w:fill="D9D9D9" w:themeFill="background1" w:themeFillShade="D9"/>
          </w:tcPr>
          <w:p w:rsidRPr="00E76137" w:rsidR="0029064F" w:rsidP="00766F29" w:rsidRDefault="0029064F" w14:paraId="3A9B9906" w14:textId="275B2897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Pr="00E76137" w:rsidR="00E76137" w:rsidTr="000C15DB" w14:paraId="37C2E1BC" w14:textId="77777777">
        <w:trPr>
          <w:trHeight w:val="279"/>
        </w:trPr>
        <w:tc>
          <w:tcPr>
            <w:tcW w:w="960" w:type="pct"/>
          </w:tcPr>
          <w:p w:rsidRPr="00E76137" w:rsidR="0029064F" w:rsidP="0029064F" w:rsidRDefault="00A75AF8" w14:paraId="45DC5769" w14:textId="72B31E6D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Genera</w:t>
            </w:r>
            <w:r w:rsidR="001D3015">
              <w:rPr>
                <w:rFonts w:cstheme="minorHAnsi"/>
                <w:b/>
                <w:bCs/>
                <w:sz w:val="18"/>
                <w:szCs w:val="18"/>
              </w:rPr>
              <w:t>tion Date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LyL_Date_load"/>
            <w:tag w:val="#Nav: LyL_FESCM_EZ/60104"/>
            <w:id w:val="-2086221551"/>
            <w:placeholder>
              <w:docPart w:val="DefaultPlaceholder_-1854013440"/>
            </w:placeholder>
            <w:dataBinding w:prefixMappings="xmlns:ns0='urn:microsoft-dynamics-nav/reports/LyL_FESCM_EZ/60104/'" w:xpath="/ns0:NavWordReportXmlPart[1]/ns0:Header[1]/ns0:LyL_Date_load[1]" w:storeItemID="{18509A53-EED6-48AD-8128-46B485A1477A}"/>
            <w:text/>
          </w:sdtPr>
          <w:sdtContent>
            <w:tc>
              <w:tcPr>
                <w:tcW w:w="1795" w:type="pct"/>
              </w:tcPr>
              <w:p w:rsidRPr="00E76137" w:rsidR="0029064F" w:rsidP="0029064F" w:rsidRDefault="00D012E5" w14:paraId="31122239" w14:textId="75F74D30">
                <w:pPr>
                  <w:spacing w:after="0"/>
                  <w:jc w:val="both"/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cstheme="minorHAnsi"/>
                    <w:sz w:val="18"/>
                    <w:szCs w:val="18"/>
                  </w:rPr>
                  <w:t>LyL_Date_load</w:t>
                </w:r>
              </w:p>
            </w:tc>
          </w:sdtContent>
        </w:sdt>
        <w:tc>
          <w:tcPr>
            <w:tcW w:w="897" w:type="pct"/>
          </w:tcPr>
          <w:p w:rsidRPr="00E76137" w:rsidR="0029064F" w:rsidP="0029064F" w:rsidRDefault="001D3015" w14:paraId="1FB7BEB3" w14:textId="6320859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Issue Date</w:t>
            </w:r>
          </w:p>
        </w:tc>
        <w:tc>
          <w:tcPr>
            <w:tcW w:w="1348" w:type="pct"/>
          </w:tcPr>
          <w:p w:rsidRPr="00E76137" w:rsidR="0029064F" w:rsidP="006449DF" w:rsidRDefault="005E6B8E" w14:paraId="671B9245" w14:textId="3102E965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E76137">
              <w:rPr>
                <w:rFonts w:cstheme="minorHAnsi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#Nav: /Header/DocumentDate"/>
                <w:tag w:val="#Nav: LyL_FESCM_EZ/60104"/>
                <w:id w:val="1036783599"/>
                <w:placeholder>
                  <w:docPart w:val="8A3CBB8E080D4E5084A11FBE4E02C297"/>
                </w:placeholder>
                <w:dataBinding w:prefixMappings="xmlns:ns0='urn:microsoft-dynamics-nav/reports/LyL_FESCM_EZ/60104/'" w:xpath="/ns0:NavWordReportXmlPart[1]/ns0:Header[1]/ns0:DocumentDate[1]" w:storeItemID="{46E6093B-F854-40DB-B321-C2BAEC7D7C46}"/>
                <w:text/>
              </w:sdtPr>
              <w:sdtContent>
                <w:r w:rsidRPr="00E76137" w:rsidR="006449DF">
                  <w:rPr>
                    <w:rFonts w:cstheme="minorHAnsi"/>
                    <w:sz w:val="18"/>
                    <w:szCs w:val="18"/>
                  </w:rPr>
                  <w:t>DocumentDate</w:t>
                </w:r>
              </w:sdtContent>
            </w:sdt>
          </w:p>
        </w:tc>
      </w:tr>
      <w:tr w:rsidRPr="00E76137" w:rsidR="00E76137" w:rsidTr="000C15DB" w14:paraId="42FFF712" w14:textId="77777777">
        <w:trPr>
          <w:trHeight w:val="279"/>
        </w:trPr>
        <w:tc>
          <w:tcPr>
            <w:tcW w:w="960" w:type="pct"/>
          </w:tcPr>
          <w:p w:rsidRPr="00E76137" w:rsidR="0029064F" w:rsidP="0029064F" w:rsidRDefault="0029064F" w14:paraId="01DC2F9B" w14:textId="1CD05FFE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E76137">
              <w:rPr>
                <w:rFonts w:cstheme="minorHAnsi"/>
                <w:b/>
                <w:sz w:val="18"/>
                <w:szCs w:val="18"/>
              </w:rPr>
              <w:t>T</w:t>
            </w:r>
            <w:r w:rsidR="001D3015">
              <w:rPr>
                <w:rFonts w:cstheme="minorHAnsi"/>
                <w:b/>
                <w:sz w:val="18"/>
                <w:szCs w:val="18"/>
              </w:rPr>
              <w:t>ransaction Type</w:t>
            </w:r>
          </w:p>
        </w:tc>
        <w:tc>
          <w:tcPr>
            <w:tcW w:w="1795" w:type="pct"/>
          </w:tcPr>
          <w:p w:rsidRPr="00E76137" w:rsidR="0029064F" w:rsidP="0029064F" w:rsidRDefault="0029064F" w14:paraId="771AEE93" w14:textId="2BE5D1F3">
            <w:pPr>
              <w:spacing w:after="0"/>
              <w:jc w:val="both"/>
              <w:rPr>
                <w:rFonts w:cstheme="minorHAnsi"/>
                <w:sz w:val="18"/>
                <w:szCs w:val="18"/>
                <w:highlight w:val="yellow"/>
              </w:rPr>
            </w:pPr>
            <w:r w:rsidRPr="00336BF5">
              <w:rPr>
                <w:rFonts w:cstheme="minorHAnsi"/>
                <w:sz w:val="18"/>
                <w:szCs w:val="18"/>
              </w:rPr>
              <w:t>Estandar</w:t>
            </w:r>
          </w:p>
        </w:tc>
        <w:tc>
          <w:tcPr>
            <w:tcW w:w="897" w:type="pct"/>
          </w:tcPr>
          <w:p w:rsidRPr="00E76137" w:rsidR="0029064F" w:rsidP="0029064F" w:rsidRDefault="0029064F" w14:paraId="5F3F701E" w14:textId="7EFEE6C5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E76137">
              <w:rPr>
                <w:rFonts w:cstheme="minorHAnsi"/>
                <w:b/>
                <w:sz w:val="18"/>
                <w:szCs w:val="18"/>
              </w:rPr>
              <w:t>Prefi</w:t>
            </w:r>
            <w:r w:rsidR="001D3015">
              <w:rPr>
                <w:rFonts w:cstheme="minorHAnsi"/>
                <w:b/>
                <w:sz w:val="18"/>
                <w:szCs w:val="18"/>
              </w:rPr>
              <w:t>x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Prefix"/>
            <w:tag w:val="#Nav: LyL_FESCM_EZ/60104"/>
            <w:id w:val="679701884"/>
            <w:placeholder>
              <w:docPart w:val="DefaultPlaceholder_-1854013440"/>
            </w:placeholder>
            <w:dataBinding w:prefixMappings="xmlns:ns0='urn:microsoft-dynamics-nav/reports/LyL_FESCM_EZ/60104/'" w:xpath="/ns0:NavWordReportXmlPart[1]/ns0:Header[1]/ns0:Prefix[1]" w:storeItemID="{46E6093B-F854-40DB-B321-C2BAEC7D7C46}"/>
            <w:text/>
          </w:sdtPr>
          <w:sdtContent>
            <w:tc>
              <w:tcPr>
                <w:tcW w:w="1348" w:type="pct"/>
              </w:tcPr>
              <w:p w:rsidRPr="00E76137" w:rsidR="0029064F" w:rsidP="0029064F" w:rsidRDefault="00723ED7" w14:paraId="1FBD2344" w14:textId="6B137559">
                <w:pPr>
                  <w:pStyle w:val="Subttulo"/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cstheme="minorHAnsi"/>
                    <w:sz w:val="18"/>
                    <w:szCs w:val="18"/>
                  </w:rPr>
                  <w:t>Prefix</w:t>
                </w:r>
              </w:p>
            </w:tc>
          </w:sdtContent>
        </w:sdt>
      </w:tr>
      <w:tr w:rsidRPr="00E76137" w:rsidR="00E76137" w:rsidTr="000C15DB" w14:paraId="19EAE080" w14:textId="77777777">
        <w:trPr>
          <w:trHeight w:val="279"/>
        </w:trPr>
        <w:tc>
          <w:tcPr>
            <w:tcW w:w="960" w:type="pct"/>
          </w:tcPr>
          <w:p w:rsidRPr="00E76137" w:rsidR="0029064F" w:rsidP="0029064F" w:rsidRDefault="001D3015" w14:paraId="4135E7A9" w14:textId="0D968E5A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Negotiation Type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PaymentTermsDescription"/>
            <w:tag w:val="#Nav: LyL_FESCM_EZ/60104"/>
            <w:id w:val="-717661093"/>
            <w:placeholder>
              <w:docPart w:val="5A4F51B2D29E494C94B9D735757406ED"/>
            </w:placeholder>
            <w:dataBinding w:prefixMappings="xmlns:ns0='urn:microsoft-dynamics-nav/reports/LyL_FESCM_EZ/60104/'" w:xpath="/ns0:NavWordReportXmlPart[1]/ns0:Header[1]/ns0:PaymentTermsDescription[1]" w:storeItemID="{46E6093B-F854-40DB-B321-C2BAEC7D7C46}"/>
            <w:text/>
          </w:sdtPr>
          <w:sdtContent>
            <w:tc>
              <w:tcPr>
                <w:tcW w:w="1795" w:type="pct"/>
              </w:tcPr>
              <w:p w:rsidRPr="00E76137" w:rsidR="0029064F" w:rsidP="0029064F" w:rsidRDefault="00336BF5" w14:paraId="4C050F77" w14:textId="33B8DB98">
                <w:pPr>
                  <w:spacing w:after="0"/>
                  <w:jc w:val="both"/>
                  <w:rPr>
                    <w:rFonts w:cstheme="minorHAnsi"/>
                    <w:sz w:val="18"/>
                    <w:szCs w:val="18"/>
                    <w:highlight w:val="yellow"/>
                  </w:rPr>
                </w:pPr>
                <w:r>
                  <w:rPr>
                    <w:rFonts w:cstheme="minorHAnsi"/>
                    <w:sz w:val="18"/>
                    <w:szCs w:val="18"/>
                  </w:rPr>
                  <w:t>PaymentTermsDescription</w:t>
                </w:r>
              </w:p>
            </w:tc>
          </w:sdtContent>
        </w:sdt>
        <w:tc>
          <w:tcPr>
            <w:tcW w:w="897" w:type="pct"/>
          </w:tcPr>
          <w:p w:rsidRPr="00E76137" w:rsidR="0029064F" w:rsidP="0029064F" w:rsidRDefault="001D3015" w14:paraId="792F3699" w14:textId="6B87076F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 xml:space="preserve">Payment </w:t>
            </w:r>
            <w:r w:rsidRPr="00E76137" w:rsidR="0029064F">
              <w:rPr>
                <w:rFonts w:cstheme="minorHAnsi"/>
                <w:b/>
                <w:sz w:val="18"/>
                <w:szCs w:val="18"/>
              </w:rPr>
              <w:t>M</w:t>
            </w:r>
            <w:r>
              <w:rPr>
                <w:rFonts w:cstheme="minorHAnsi"/>
                <w:b/>
                <w:sz w:val="18"/>
                <w:szCs w:val="18"/>
              </w:rPr>
              <w:t>ethod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PaymentMethodDescription"/>
            <w:tag w:val="#Nav: LyL_FESCM_EZ/60104"/>
            <w:id w:val="-1754506354"/>
            <w:placeholder>
              <w:docPart w:val="DefaultPlaceholder_-1854013440"/>
            </w:placeholder>
            <w:dataBinding w:prefixMappings="xmlns:ns0='urn:microsoft-dynamics-nav/reports/LyL_FESCM_EZ/60104/'" w:xpath="/ns0:NavWordReportXmlPart[1]/ns0:Header[1]/ns0:PaymentMethodDescription[1]" w:storeItemID="{46E6093B-F854-40DB-B321-C2BAEC7D7C46}"/>
            <w:text/>
          </w:sdtPr>
          <w:sdtContent>
            <w:tc>
              <w:tcPr>
                <w:tcW w:w="1348" w:type="pct"/>
              </w:tcPr>
              <w:p w:rsidRPr="00E76137" w:rsidR="0029064F" w:rsidP="0029064F" w:rsidRDefault="000C7EE9" w14:paraId="234E7AC7" w14:textId="7E020620">
                <w:pPr>
                  <w:pStyle w:val="Subttulo"/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cstheme="minorHAnsi"/>
                    <w:sz w:val="18"/>
                    <w:szCs w:val="18"/>
                  </w:rPr>
                  <w:t>PaymentMethodDescription</w:t>
                </w:r>
              </w:p>
            </w:tc>
          </w:sdtContent>
        </w:sdt>
      </w:tr>
      <w:tr w:rsidRPr="00E76137" w:rsidR="00E76137" w:rsidTr="000C15DB" w14:paraId="3DD8C41F" w14:textId="13A0DAD5">
        <w:trPr>
          <w:trHeight w:val="279"/>
        </w:trPr>
        <w:tc>
          <w:tcPr>
            <w:tcW w:w="960" w:type="pct"/>
          </w:tcPr>
          <w:p w:rsidRPr="00A75AF8" w:rsidR="0029064F" w:rsidP="0029064F" w:rsidRDefault="00A75AF8" w14:paraId="708CB2D3" w14:textId="108BDECB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 w:rsidRPr="00A75AF8">
              <w:rPr>
                <w:rFonts w:cstheme="minorHAnsi"/>
                <w:b/>
                <w:bCs/>
                <w:sz w:val="18"/>
                <w:szCs w:val="18"/>
              </w:rPr>
              <w:t>C</w:t>
            </w:r>
            <w:r w:rsidR="001D3015">
              <w:rPr>
                <w:rFonts w:cstheme="minorHAnsi"/>
                <w:b/>
                <w:bCs/>
                <w:sz w:val="18"/>
                <w:szCs w:val="18"/>
              </w:rPr>
              <w:t>ustomer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CustomerAddress1"/>
            <w:tag w:val="#Nav: LyL_FESCM_EZ/60104"/>
            <w:id w:val="2095668644"/>
            <w:placeholder>
              <w:docPart w:val="9AC6B5741DF54BAEA61B025A37E3ACB8"/>
            </w:placeholder>
            <w:dataBinding w:prefixMappings="xmlns:ns0='urn:microsoft-dynamics-nav/reports/LyL_FESCM_EZ/60104/'" w:xpath="/ns0:NavWordReportXmlPart[1]/ns0:Header[1]/ns0:CustomerAddress1[1]" w:storeItemID="{46E6093B-F854-40DB-B321-C2BAEC7D7C46}"/>
            <w:text/>
          </w:sdtPr>
          <w:sdtContent>
            <w:tc>
              <w:tcPr>
                <w:tcW w:w="1795" w:type="pct"/>
              </w:tcPr>
              <w:p w:rsidRPr="00E76137" w:rsidR="0029064F" w:rsidP="0029064F" w:rsidRDefault="0029064F" w14:paraId="702F69B9" w14:textId="45F3F27F">
                <w:pPr>
                  <w:spacing w:after="0"/>
                  <w:jc w:val="both"/>
                  <w:rPr>
                    <w:rFonts w:cstheme="minorHAnsi"/>
                    <w:b/>
                    <w:sz w:val="18"/>
                    <w:szCs w:val="18"/>
                  </w:rPr>
                </w:pPr>
                <w:r w:rsidRPr="00E76137">
                  <w:rPr>
                    <w:rFonts w:cstheme="minorHAnsi"/>
                    <w:sz w:val="18"/>
                    <w:szCs w:val="18"/>
                  </w:rPr>
                  <w:t>CustomerAddress1</w:t>
                </w:r>
              </w:p>
            </w:tc>
          </w:sdtContent>
        </w:sdt>
        <w:tc>
          <w:tcPr>
            <w:tcW w:w="897" w:type="pct"/>
          </w:tcPr>
          <w:p w:rsidRPr="00070F71" w:rsidR="0029064F" w:rsidP="0029064F" w:rsidRDefault="001D3015" w14:paraId="60B5355F" w14:textId="70D952C5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Payment Terms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PaymentTermsDescription"/>
            <w:tag w:val="#Nav: LyL_FESCM_EZ/60104"/>
            <w:id w:val="269352568"/>
            <w:placeholder>
              <w:docPart w:val="DefaultPlaceholder_-1854013440"/>
            </w:placeholder>
            <w:dataBinding w:prefixMappings="xmlns:ns0='urn:microsoft-dynamics-nav/reports/LyL_FESCM_EZ/60104/'" w:xpath="/ns0:NavWordReportXmlPart[1]/ns0:Header[1]/ns0:PaymentTermsDescription[1]" w:storeItemID="{46E6093B-F854-40DB-B321-C2BAEC7D7C46}"/>
            <w:text/>
          </w:sdtPr>
          <w:sdtContent>
            <w:tc>
              <w:tcPr>
                <w:tcW w:w="1348" w:type="pct"/>
              </w:tcPr>
              <w:p w:rsidRPr="00E76137" w:rsidR="0029064F" w:rsidP="0029064F" w:rsidRDefault="000C7EE9" w14:paraId="2398F8F5" w14:textId="6843C1D6">
                <w:pPr>
                  <w:pStyle w:val="Subttulo"/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cstheme="minorHAnsi"/>
                    <w:sz w:val="18"/>
                    <w:szCs w:val="18"/>
                  </w:rPr>
                  <w:t>PaymentTermsDescription</w:t>
                </w:r>
              </w:p>
            </w:tc>
          </w:sdtContent>
        </w:sdt>
      </w:tr>
      <w:tr w:rsidRPr="00E76137" w:rsidR="00E76137" w:rsidTr="000C15DB" w14:paraId="18D7E27F" w14:textId="77777777">
        <w:trPr>
          <w:trHeight w:val="279"/>
        </w:trPr>
        <w:tc>
          <w:tcPr>
            <w:tcW w:w="960" w:type="pct"/>
          </w:tcPr>
          <w:p w:rsidRPr="00E76137" w:rsidR="0029064F" w:rsidP="0029064F" w:rsidRDefault="00A84DA5" w14:paraId="5531C385" w14:textId="1A99843E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Sales Person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SalesPersonName"/>
            <w:tag w:val="#Nav: LyL_FESCM_EZ/60104"/>
            <w:id w:val="8656653"/>
            <w:placeholder>
              <w:docPart w:val="DefaultPlaceholder_-1854013440"/>
            </w:placeholder>
            <w:dataBinding w:prefixMappings="xmlns:ns0='urn:microsoft-dynamics-nav/reports/LyL_FESCM_EZ/60104/'" w:xpath="/ns0:NavWordReportXmlPart[1]/ns0:Header[1]/ns0:SalesPersonName[1]" w:storeItemID="{46E6093B-F854-40DB-B321-C2BAEC7D7C46}"/>
            <w:text/>
          </w:sdtPr>
          <w:sdtContent>
            <w:tc>
              <w:tcPr>
                <w:tcW w:w="1795" w:type="pct"/>
              </w:tcPr>
              <w:p w:rsidRPr="00E76137" w:rsidR="0029064F" w:rsidP="0029064F" w:rsidRDefault="00E41387" w14:paraId="7126A11A" w14:textId="5E9EF680">
                <w:pPr>
                  <w:spacing w:after="0"/>
                  <w:jc w:val="both"/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cstheme="minorHAnsi"/>
                    <w:sz w:val="18"/>
                    <w:szCs w:val="18"/>
                  </w:rPr>
                  <w:t>SalesPersonName</w:t>
                </w:r>
              </w:p>
            </w:tc>
          </w:sdtContent>
        </w:sdt>
        <w:tc>
          <w:tcPr>
            <w:tcW w:w="897" w:type="pct"/>
          </w:tcPr>
          <w:p w:rsidRPr="000C15DB" w:rsidR="0029064F" w:rsidP="0029064F" w:rsidRDefault="001D3015" w14:paraId="71FF4FD7" w14:textId="3DB79178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Purchase Order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YourReference"/>
            <w:tag w:val="#Nav: LyL_FESCM_EZ/60104"/>
            <w:id w:val="-1287574957"/>
            <w:placeholder>
              <w:docPart w:val="DefaultPlaceholder_-1854013440"/>
            </w:placeholder>
            <w:dataBinding w:prefixMappings="xmlns:ns0='urn:microsoft-dynamics-nav/reports/LyL_FESCM_EZ/60104/'" w:xpath="/ns0:NavWordReportXmlPart[1]/ns0:Header[1]/ns0:YourReference[1]" w:storeItemID="{46E6093B-F854-40DB-B321-C2BAEC7D7C46}"/>
            <w:text/>
          </w:sdtPr>
          <w:sdtContent>
            <w:tc>
              <w:tcPr>
                <w:tcW w:w="1348" w:type="pct"/>
              </w:tcPr>
              <w:p w:rsidRPr="00E76137" w:rsidR="0029064F" w:rsidP="0029064F" w:rsidRDefault="006449DF" w14:paraId="6AA6CC6F" w14:textId="773F92E7">
                <w:pPr>
                  <w:pStyle w:val="Subttulo"/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cstheme="minorHAnsi"/>
                    <w:sz w:val="18"/>
                    <w:szCs w:val="18"/>
                  </w:rPr>
                  <w:t>YourReference</w:t>
                </w:r>
              </w:p>
            </w:tc>
          </w:sdtContent>
        </w:sdt>
      </w:tr>
      <w:tr w:rsidRPr="00BD7A9D" w:rsidR="00822A9D" w:rsidTr="000C15DB" w14:paraId="2123F353" w14:textId="77777777">
        <w:trPr>
          <w:trHeight w:val="279"/>
        </w:trPr>
        <w:tc>
          <w:tcPr>
            <w:tcW w:w="960" w:type="pct"/>
          </w:tcPr>
          <w:p w:rsidRPr="00E76137" w:rsidR="00822A9D" w:rsidP="0029064F" w:rsidRDefault="00822A9D" w14:paraId="2343F0DD" w14:textId="668941C3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Doc. Ref.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G2LCO_No__Corrected_Doc__FR"/>
            <w:tag w:val="#Nav: LyL_FESCM_EZ/60104"/>
            <w:id w:val="-895893048"/>
            <w:placeholder>
              <w:docPart w:val="DefaultPlaceholder_-1854013440"/>
            </w:placeholder>
            <w:dataBinding w:prefixMappings="xmlns:ns0='urn:microsoft-dynamics-nav/reports/LyL_FESCM_EZ/60104/'" w:xpath="/ns0:NavWordReportXmlPart[1]/ns0:Header[1]/ns0:G2LCO_No__Corrected_Doc__FR[1]" w:storeItemID="{18509A53-EED6-48AD-8128-46B485A1477A}"/>
            <w:text/>
          </w:sdtPr>
          <w:sdtContent>
            <w:tc>
              <w:tcPr>
                <w:tcW w:w="1795" w:type="pct"/>
              </w:tcPr>
              <w:p w:rsidR="00822A9D" w:rsidP="0029064F" w:rsidRDefault="00822A9D" w14:paraId="007C238F" w14:textId="5F093A8F">
                <w:pPr>
                  <w:spacing w:after="0"/>
                  <w:jc w:val="both"/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cstheme="minorHAnsi"/>
                    <w:sz w:val="18"/>
                    <w:szCs w:val="18"/>
                  </w:rPr>
                  <w:t>G2LCO_No__Corrected_Doc__FR</w:t>
                </w:r>
              </w:p>
            </w:tc>
          </w:sdtContent>
        </w:sdt>
        <w:tc>
          <w:tcPr>
            <w:tcW w:w="897" w:type="pct"/>
          </w:tcPr>
          <w:p w:rsidRPr="006449DF" w:rsidR="00822A9D" w:rsidP="0029064F" w:rsidRDefault="001D3015" w14:paraId="356CCD30" w14:textId="13C30291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Exchange Rate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TasaCambio"/>
            <w:tag w:val="#Nav: LyL_FESCM_EZ/60104"/>
            <w:id w:val="-1781024070"/>
            <w:placeholder>
              <w:docPart w:val="DefaultPlaceholder_-1854013440"/>
            </w:placeholder>
            <w:dataBinding w:prefixMappings="xmlns:ns0='urn:microsoft-dynamics-nav/reports/LyL_FESCM_EZ/60104/'" w:xpath="/ns0:NavWordReportXmlPart[1]/ns0:Header[1]/ns0:TasaCambio[1]" w:storeItemID="{46E6093B-F854-40DB-B321-C2BAEC7D7C46}"/>
            <w:text/>
          </w:sdtPr>
          <w:sdtContent>
            <w:tc>
              <w:tcPr>
                <w:tcW w:w="1348" w:type="pct"/>
              </w:tcPr>
              <w:p w:rsidR="00822A9D" w:rsidP="0029064F" w:rsidRDefault="00B50980" w14:paraId="2A0872AC" w14:textId="200E5DAE">
                <w:pPr>
                  <w:pStyle w:val="Subttulo"/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cstheme="minorHAnsi"/>
                    <w:sz w:val="18"/>
                    <w:szCs w:val="18"/>
                  </w:rPr>
                  <w:t>TasaCambio</w:t>
                </w:r>
              </w:p>
            </w:tc>
          </w:sdtContent>
        </w:sdt>
      </w:tr>
      <w:tr w:rsidRPr="00E76137" w:rsidR="00B50980" w:rsidTr="000C15DB" w14:paraId="6676278E" w14:textId="77777777">
        <w:trPr>
          <w:trHeight w:val="279"/>
        </w:trPr>
        <w:tc>
          <w:tcPr>
            <w:tcW w:w="960" w:type="pct"/>
          </w:tcPr>
          <w:p w:rsidR="00B50980" w:rsidP="0029064F" w:rsidRDefault="001D3015" w14:paraId="4124F2FB" w14:textId="2D1D362D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Currency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Moneda"/>
            <w:tag w:val="#Nav: LyL_FESCM_EZ/60104"/>
            <w:id w:val="-2022761934"/>
            <w:placeholder>
              <w:docPart w:val="DefaultPlaceholder_-1854013440"/>
            </w:placeholder>
            <w:dataBinding w:prefixMappings="xmlns:ns0='urn:microsoft-dynamics-nav/reports/LyL_FESCM_EZ/60104/'" w:xpath="/ns0:NavWordReportXmlPart[1]/ns0:Header[1]/ns0:Moneda[1]" w:storeItemID="{46E6093B-F854-40DB-B321-C2BAEC7D7C46}"/>
            <w:text/>
          </w:sdtPr>
          <w:sdtContent>
            <w:tc>
              <w:tcPr>
                <w:tcW w:w="1795" w:type="pct"/>
              </w:tcPr>
              <w:p w:rsidR="00B50980" w:rsidP="0029064F" w:rsidRDefault="00B50980" w14:paraId="418A637F" w14:textId="2CB5260F">
                <w:pPr>
                  <w:spacing w:after="0"/>
                  <w:jc w:val="both"/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cstheme="minorHAnsi"/>
                    <w:sz w:val="18"/>
                    <w:szCs w:val="18"/>
                  </w:rPr>
                  <w:t>Moneda</w:t>
                </w:r>
              </w:p>
            </w:tc>
          </w:sdtContent>
        </w:sdt>
        <w:tc>
          <w:tcPr>
            <w:tcW w:w="897" w:type="pct"/>
          </w:tcPr>
          <w:p w:rsidR="00B50980" w:rsidP="0029064F" w:rsidRDefault="001D3015" w14:paraId="7517D095" w14:textId="06B93EB6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Payment Form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FormaPago"/>
            <w:tag w:val="#Nav: LyL_FESCM_EZ/60104"/>
            <w:id w:val="1455522470"/>
            <w:placeholder>
              <w:docPart w:val="DefaultPlaceholder_-1854013440"/>
            </w:placeholder>
            <w:dataBinding w:prefixMappings="xmlns:ns0='urn:microsoft-dynamics-nav/reports/LyL_FESCM_EZ/60104/'" w:xpath="/ns0:NavWordReportXmlPart[1]/ns0:Header[1]/ns0:FormaPago[1]" w:storeItemID="{46E6093B-F854-40DB-B321-C2BAEC7D7C46}"/>
            <w:text/>
          </w:sdtPr>
          <w:sdtContent>
            <w:tc>
              <w:tcPr>
                <w:tcW w:w="1348" w:type="pct"/>
              </w:tcPr>
              <w:p w:rsidR="00B50980" w:rsidP="0029064F" w:rsidRDefault="00B50980" w14:paraId="2DA9CEFA" w14:textId="08AD4F11">
                <w:pPr>
                  <w:pStyle w:val="Subttulo"/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cstheme="minorHAnsi"/>
                    <w:sz w:val="18"/>
                    <w:szCs w:val="18"/>
                  </w:rPr>
                  <w:t>FormaPago</w:t>
                </w:r>
              </w:p>
            </w:tc>
          </w:sdtContent>
        </w:sdt>
      </w:tr>
      <w:tr w:rsidRPr="00E76137" w:rsidR="00702CB2" w:rsidTr="000C15DB" w14:paraId="1DD65EB6" w14:textId="77777777">
        <w:trPr>
          <w:trHeight w:val="279"/>
        </w:trPr>
        <w:tc>
          <w:tcPr>
            <w:tcW w:w="960" w:type="pct"/>
          </w:tcPr>
          <w:p w:rsidR="00702CB2" w:rsidP="0029064F" w:rsidRDefault="001D3015" w14:paraId="7645D2EB" w14:textId="720A80DF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Note Type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ConceptoDes"/>
            <w:tag w:val="#Nav: LyL_FESCM_EZ/60104"/>
            <w:id w:val="1613635551"/>
            <w:placeholder>
              <w:docPart w:val="DefaultPlaceholder_-1854013440"/>
            </w:placeholder>
            <w:dataBinding w:prefixMappings="xmlns:ns0='urn:microsoft-dynamics-nav/reports/LyL_FESCM_EZ/60104/'" w:xpath="/ns0:NavWordReportXmlPart[1]/ns0:Header[1]/ns0:ConceptoDes[1]" w:storeItemID="{46E6093B-F854-40DB-B321-C2BAEC7D7C46}"/>
            <w:text/>
          </w:sdtPr>
          <w:sdtContent>
            <w:tc>
              <w:tcPr>
                <w:tcW w:w="1795" w:type="pct"/>
              </w:tcPr>
              <w:p w:rsidR="00702CB2" w:rsidP="0029064F" w:rsidRDefault="00BD7A9D" w14:paraId="6FB97356" w14:textId="2021E7C2">
                <w:pPr>
                  <w:spacing w:after="0"/>
                  <w:jc w:val="both"/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cstheme="minorHAnsi"/>
                    <w:sz w:val="18"/>
                    <w:szCs w:val="18"/>
                  </w:rPr>
                  <w:t>ConceptoDes</w:t>
                </w:r>
              </w:p>
            </w:tc>
          </w:sdtContent>
        </w:sdt>
        <w:tc>
          <w:tcPr>
            <w:tcW w:w="897" w:type="pct"/>
          </w:tcPr>
          <w:p w:rsidR="00702CB2" w:rsidP="0029064F" w:rsidRDefault="00702CB2" w14:paraId="388A8EB9" w14:textId="77777777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348" w:type="pct"/>
          </w:tcPr>
          <w:p w:rsidR="00702CB2" w:rsidP="0029064F" w:rsidRDefault="00702CB2" w14:paraId="36921903" w14:textId="77777777">
            <w:pPr>
              <w:pStyle w:val="Subttulo"/>
              <w:rPr>
                <w:rFonts w:cstheme="minorHAnsi"/>
                <w:sz w:val="18"/>
                <w:szCs w:val="18"/>
              </w:rPr>
            </w:pPr>
          </w:p>
        </w:tc>
      </w:tr>
      <w:tr w:rsidRPr="00E76137" w:rsidR="00B50980" w:rsidTr="00B50980" w14:paraId="111C54B9" w14:textId="77777777">
        <w:trPr>
          <w:trHeight w:val="279"/>
        </w:trPr>
        <w:tc>
          <w:tcPr>
            <w:tcW w:w="960" w:type="pct"/>
          </w:tcPr>
          <w:p w:rsidR="00B50980" w:rsidP="0029064F" w:rsidRDefault="00B50980" w14:paraId="07D199A1" w14:textId="6A409A62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CUFE Doc. Ref.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cufeDocref"/>
            <w:tag w:val="#Nav: LyL_FESCM_EZ/60104"/>
            <w:id w:val="2088043102"/>
            <w:placeholder>
              <w:docPart w:val="DefaultPlaceholder_-1854013440"/>
            </w:placeholder>
            <w:dataBinding w:prefixMappings="xmlns:ns0='urn:microsoft-dynamics-nav/reports/LyL_FESCM_EZ/60104/'" w:xpath="/ns0:NavWordReportXmlPart[1]/ns0:Header[1]/ns0:cufeDocref[1]" w:storeItemID="{46E6093B-F854-40DB-B321-C2BAEC7D7C46}"/>
            <w:text/>
          </w:sdtPr>
          <w:sdtContent>
            <w:tc>
              <w:tcPr>
                <w:tcW w:w="4040" w:type="pct"/>
                <w:gridSpan w:val="3"/>
              </w:tcPr>
              <w:p w:rsidR="00B50980" w:rsidP="0029064F" w:rsidRDefault="00B50980" w14:paraId="6B615C3C" w14:textId="23812AC6">
                <w:pPr>
                  <w:pStyle w:val="Subttulo"/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cstheme="minorHAnsi"/>
                    <w:sz w:val="18"/>
                    <w:szCs w:val="18"/>
                  </w:rPr>
                  <w:t>cufeDocref</w:t>
                </w:r>
              </w:p>
            </w:tc>
          </w:sdtContent>
        </w:sdt>
      </w:tr>
      <w:tr w:rsidRPr="00E76137" w:rsidR="00E76137" w:rsidTr="000C15DB" w14:paraId="396DC176" w14:textId="77777777">
        <w:trPr>
          <w:trHeight w:val="279"/>
        </w:trPr>
        <w:tc>
          <w:tcPr>
            <w:tcW w:w="960" w:type="pct"/>
            <w:shd w:val="clear" w:color="auto" w:fill="D9D9D9" w:themeFill="background1" w:themeFillShade="D9"/>
          </w:tcPr>
          <w:p w:rsidRPr="00E76137" w:rsidR="005E6B8E" w:rsidP="0029064F" w:rsidRDefault="002F6496" w14:paraId="1D35761E" w14:textId="125C62F4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Customer Information</w:t>
            </w:r>
          </w:p>
        </w:tc>
        <w:tc>
          <w:tcPr>
            <w:tcW w:w="1795" w:type="pct"/>
            <w:shd w:val="clear" w:color="auto" w:fill="D9D9D9" w:themeFill="background1" w:themeFillShade="D9"/>
          </w:tcPr>
          <w:p w:rsidRPr="00E76137" w:rsidR="005E6B8E" w:rsidP="0029064F" w:rsidRDefault="00A23A5F" w14:paraId="2701238F" w14:textId="5321A5C0">
            <w:pPr>
              <w:spacing w:after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ID</w:t>
            </w:r>
            <w:r w:rsidRPr="00E76137" w:rsidR="005E6B8E">
              <w:rPr>
                <w:rFonts w:cstheme="minorHAnsi"/>
                <w:sz w:val="18"/>
                <w:szCs w:val="18"/>
              </w:rPr>
              <w:t xml:space="preserve">: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#Nav: /Header/VATRegistrationNo"/>
                <w:tag w:val="#Nav: LyL_FESCM_EZ/60104"/>
                <w:id w:val="1769658384"/>
                <w:placeholder>
                  <w:docPart w:val="DefaultPlaceholder_-1854013440"/>
                </w:placeholder>
                <w:dataBinding w:prefixMappings="xmlns:ns0='urn:microsoft-dynamics-nav/reports/LyL_FESCM_EZ/60104/'" w:xpath="/ns0:NavWordReportXmlPart[1]/ns0:Header[1]/ns0:VATRegistrationNo[1]" w:storeItemID="{46E6093B-F854-40DB-B321-C2BAEC7D7C46}"/>
                <w:text/>
              </w:sdtPr>
              <w:sdtContent>
                <w:r w:rsidRPr="00E76137" w:rsidR="005E6B8E">
                  <w:rPr>
                    <w:rFonts w:cstheme="minorHAnsi"/>
                    <w:sz w:val="18"/>
                    <w:szCs w:val="18"/>
                  </w:rPr>
                  <w:t>VATRegistrationNo</w:t>
                </w:r>
              </w:sdtContent>
            </w:sdt>
          </w:p>
        </w:tc>
        <w:tc>
          <w:tcPr>
            <w:tcW w:w="897" w:type="pct"/>
            <w:shd w:val="clear" w:color="auto" w:fill="D9D9D9" w:themeFill="background1" w:themeFillShade="D9"/>
          </w:tcPr>
          <w:p w:rsidRPr="00E76137" w:rsidR="005E6B8E" w:rsidP="0029064F" w:rsidRDefault="002F6496" w14:paraId="71BDE370" w14:textId="418B9D49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Company Name</w:t>
            </w:r>
            <w:r w:rsidRPr="00E76137" w:rsidR="005E6B8E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CustomerAddress1"/>
            <w:tag w:val="#Nav: LyL_FESCM_EZ/60104"/>
            <w:id w:val="119044811"/>
            <w:placeholder>
              <w:docPart w:val="FB2BB7B50645487CB0D79B51A18B9045"/>
            </w:placeholder>
            <w:dataBinding w:prefixMappings="xmlns:ns0='urn:microsoft-dynamics-nav/reports/LyL_FESCM_EZ/60104/'" w:xpath="/ns0:NavWordReportXmlPart[1]/ns0:Header[1]/ns0:CustomerAddress1[1]" w:storeItemID="{46E6093B-F854-40DB-B321-C2BAEC7D7C46}"/>
            <w:text/>
          </w:sdtPr>
          <w:sdtContent>
            <w:tc>
              <w:tcPr>
                <w:tcW w:w="1348" w:type="pct"/>
                <w:shd w:val="clear" w:color="auto" w:fill="D9D9D9" w:themeFill="background1" w:themeFillShade="D9"/>
              </w:tcPr>
              <w:p w:rsidRPr="00E76137" w:rsidR="005E6B8E" w:rsidP="0029064F" w:rsidRDefault="00F75AD8" w14:paraId="1CCB2C43" w14:textId="034F409F">
                <w:pPr>
                  <w:spacing w:after="0"/>
                  <w:rPr>
                    <w:rFonts w:cstheme="minorHAnsi"/>
                    <w:sz w:val="18"/>
                    <w:szCs w:val="18"/>
                  </w:rPr>
                </w:pPr>
                <w:r w:rsidRPr="00E76137">
                  <w:rPr>
                    <w:rFonts w:cstheme="minorHAnsi"/>
                    <w:sz w:val="18"/>
                    <w:szCs w:val="18"/>
                  </w:rPr>
                  <w:t>CustomerAddress1</w:t>
                </w:r>
              </w:p>
            </w:tc>
          </w:sdtContent>
        </w:sdt>
      </w:tr>
      <w:tr w:rsidRPr="00E76137" w:rsidR="00E76137" w:rsidTr="000C15DB" w14:paraId="00596768" w14:textId="77777777">
        <w:trPr>
          <w:trHeight w:val="279"/>
        </w:trPr>
        <w:tc>
          <w:tcPr>
            <w:tcW w:w="960" w:type="pct"/>
          </w:tcPr>
          <w:p w:rsidRPr="00E76137" w:rsidR="005E6B8E" w:rsidP="0029064F" w:rsidRDefault="00F75AD8" w14:paraId="53164A5C" w14:textId="123CAE5E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 w:rsidRPr="00E76137">
              <w:rPr>
                <w:rFonts w:cstheme="minorHAnsi"/>
                <w:b/>
                <w:bCs/>
                <w:sz w:val="18"/>
                <w:szCs w:val="18"/>
              </w:rPr>
              <w:t>Document</w:t>
            </w:r>
            <w:r w:rsidR="002F6496">
              <w:rPr>
                <w:rFonts w:cstheme="minorHAnsi"/>
                <w:b/>
                <w:bCs/>
                <w:sz w:val="18"/>
                <w:szCs w:val="18"/>
              </w:rPr>
              <w:t xml:space="preserve"> Type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CustomerIdentityType"/>
            <w:tag w:val="#Nav: LyL_FESCM_EZ/60104"/>
            <w:id w:val="1920673058"/>
            <w:placeholder>
              <w:docPart w:val="DefaultPlaceholder_-1854013440"/>
            </w:placeholder>
            <w:dataBinding w:prefixMappings="xmlns:ns0='urn:microsoft-dynamics-nav/reports/LyL_FESCM_EZ/60104/'" w:xpath="/ns0:NavWordReportXmlPart[1]/ns0:Header[1]/ns0:CustomerIdentityType[1]" w:storeItemID="{46E6093B-F854-40DB-B321-C2BAEC7D7C46}"/>
            <w:text/>
          </w:sdtPr>
          <w:sdtContent>
            <w:tc>
              <w:tcPr>
                <w:tcW w:w="1795" w:type="pct"/>
              </w:tcPr>
              <w:p w:rsidRPr="00E76137" w:rsidR="005E6B8E" w:rsidP="0029064F" w:rsidRDefault="00666ED0" w14:paraId="192F7CF2" w14:textId="29591686">
                <w:pPr>
                  <w:spacing w:after="0"/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cstheme="minorHAnsi"/>
                    <w:sz w:val="18"/>
                    <w:szCs w:val="18"/>
                  </w:rPr>
                  <w:t>CustomerIdentityType</w:t>
                </w:r>
              </w:p>
            </w:tc>
          </w:sdtContent>
        </w:sdt>
        <w:tc>
          <w:tcPr>
            <w:tcW w:w="897" w:type="pct"/>
          </w:tcPr>
          <w:p w:rsidRPr="00E76137" w:rsidR="005E6B8E" w:rsidP="0029064F" w:rsidRDefault="002F6496" w14:paraId="4DD91B5E" w14:textId="61E0F70A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Address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CustAddress"/>
            <w:tag w:val="#Nav: LyL_FESCM_EZ/60104"/>
            <w:id w:val="-498818355"/>
            <w:placeholder>
              <w:docPart w:val="DefaultPlaceholder_-1854013440"/>
            </w:placeholder>
            <w:dataBinding w:prefixMappings="xmlns:ns0='urn:microsoft-dynamics-nav/reports/LyL_FESCM_EZ/60104/'" w:xpath="/ns0:NavWordReportXmlPart[1]/ns0:Header[1]/ns0:CustAddress[1]" w:storeItemID="{46E6093B-F854-40DB-B321-C2BAEC7D7C46}"/>
            <w:text/>
          </w:sdtPr>
          <w:sdtContent>
            <w:tc>
              <w:tcPr>
                <w:tcW w:w="1348" w:type="pct"/>
              </w:tcPr>
              <w:p w:rsidRPr="00E76137" w:rsidR="005E6B8E" w:rsidP="0029064F" w:rsidRDefault="00286D80" w14:paraId="1CFBBB9E" w14:textId="69A8FF3D">
                <w:pPr>
                  <w:spacing w:after="0"/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cstheme="minorHAnsi"/>
                    <w:sz w:val="18"/>
                    <w:szCs w:val="18"/>
                  </w:rPr>
                  <w:t>CustAddress</w:t>
                </w:r>
              </w:p>
            </w:tc>
          </w:sdtContent>
        </w:sdt>
      </w:tr>
      <w:tr w:rsidRPr="00E76137" w:rsidR="00E76137" w:rsidTr="000C15DB" w14:paraId="0105FCBC" w14:textId="71BE0786">
        <w:trPr>
          <w:trHeight w:val="279"/>
        </w:trPr>
        <w:tc>
          <w:tcPr>
            <w:tcW w:w="960" w:type="pct"/>
          </w:tcPr>
          <w:p w:rsidRPr="00E76137" w:rsidR="0029064F" w:rsidP="0029064F" w:rsidRDefault="00F75AD8" w14:paraId="3FAF29CD" w14:textId="36D87DEB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 w:rsidRPr="00E76137">
              <w:rPr>
                <w:rFonts w:cstheme="minorHAnsi"/>
                <w:b/>
                <w:bCs/>
                <w:sz w:val="18"/>
                <w:szCs w:val="18"/>
              </w:rPr>
              <w:t>Document</w:t>
            </w:r>
            <w:r w:rsidR="002F6496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="002F6496">
              <w:rPr>
                <w:rFonts w:cstheme="minorHAnsi"/>
                <w:b/>
                <w:bCs/>
                <w:sz w:val="18"/>
                <w:szCs w:val="18"/>
              </w:rPr>
              <w:t>N</w:t>
            </w:r>
            <w:r w:rsidRPr="00E76137" w:rsidR="002F6496">
              <w:rPr>
                <w:rFonts w:cstheme="minorHAnsi"/>
                <w:b/>
                <w:bCs/>
                <w:sz w:val="18"/>
                <w:szCs w:val="18"/>
              </w:rPr>
              <w:t>o</w:t>
            </w:r>
          </w:p>
        </w:tc>
        <w:tc>
          <w:tcPr>
            <w:tcW w:w="1795" w:type="pct"/>
          </w:tcPr>
          <w:p w:rsidRPr="00E76137" w:rsidR="0029064F" w:rsidP="0029064F" w:rsidRDefault="00000000" w14:paraId="62FC9DAE" w14:textId="0ECA5F94">
            <w:pPr>
              <w:spacing w:after="0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alias w:val="#Nav: /Header/VATRegistrationNo"/>
                <w:tag w:val="#Nav: LyL_FESCM_EZ/60104"/>
                <w:id w:val="121044696"/>
                <w:placeholder>
                  <w:docPart w:val="F033D3CC56DB475AB59D630217A05FA6"/>
                </w:placeholder>
                <w:dataBinding w:prefixMappings="xmlns:ns0='urn:microsoft-dynamics-nav/reports/LyL_FESCM_EZ/60104/'" w:xpath="/ns0:NavWordReportXmlPart[1]/ns0:Header[1]/ns0:VATRegistrationNo[1]" w:storeItemID="{46E6093B-F854-40DB-B321-C2BAEC7D7C46}"/>
                <w:text/>
              </w:sdtPr>
              <w:sdtContent>
                <w:r w:rsidRPr="00E76137" w:rsidR="00F75AD8">
                  <w:rPr>
                    <w:rFonts w:cstheme="minorHAnsi"/>
                    <w:sz w:val="18"/>
                    <w:szCs w:val="18"/>
                  </w:rPr>
                  <w:t>VATRegistrationNo</w:t>
                </w:r>
              </w:sdtContent>
            </w:sdt>
          </w:p>
        </w:tc>
        <w:tc>
          <w:tcPr>
            <w:tcW w:w="897" w:type="pct"/>
          </w:tcPr>
          <w:p w:rsidRPr="00E76137" w:rsidR="0029064F" w:rsidP="0029064F" w:rsidRDefault="002F6496" w14:paraId="3DE3748A" w14:textId="33622273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State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Departament"/>
            <w:tag w:val="#Nav: LyL_FESCM_EZ/60104"/>
            <w:id w:val="2019806677"/>
            <w:placeholder>
              <w:docPart w:val="DefaultPlaceholder_-1854013440"/>
            </w:placeholder>
            <w:dataBinding w:prefixMappings="xmlns:ns0='urn:microsoft-dynamics-nav/reports/LyL_FESCM_EZ/60104/'" w:xpath="/ns0:NavWordReportXmlPart[1]/ns0:Header[1]/ns0:Departament[1]" w:storeItemID="{46E6093B-F854-40DB-B321-C2BAEC7D7C46}"/>
            <w:text/>
          </w:sdtPr>
          <w:sdtContent>
            <w:tc>
              <w:tcPr>
                <w:tcW w:w="1348" w:type="pct"/>
              </w:tcPr>
              <w:p w:rsidRPr="00E76137" w:rsidR="0029064F" w:rsidP="0029064F" w:rsidRDefault="00B77C8D" w14:paraId="78B8A5AD" w14:textId="44A444FA">
                <w:pPr>
                  <w:spacing w:after="0"/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cstheme="minorHAnsi"/>
                    <w:sz w:val="18"/>
                    <w:szCs w:val="18"/>
                  </w:rPr>
                  <w:t>Departament</w:t>
                </w:r>
              </w:p>
            </w:tc>
          </w:sdtContent>
        </w:sdt>
      </w:tr>
      <w:tr w:rsidRPr="00E76137" w:rsidR="00E76137" w:rsidTr="000C15DB" w14:paraId="263BF216" w14:textId="31E28EEA">
        <w:trPr>
          <w:trHeight w:val="237"/>
        </w:trPr>
        <w:tc>
          <w:tcPr>
            <w:tcW w:w="960" w:type="pct"/>
          </w:tcPr>
          <w:p w:rsidRPr="00E76137" w:rsidR="0029064F" w:rsidP="0029064F" w:rsidRDefault="002F6496" w14:paraId="48CAC65C" w14:textId="031A0ADA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Trade Name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CustomerAddress1"/>
            <w:tag w:val="#Nav: LyL_FESCM_EZ/60104"/>
            <w:id w:val="-335307020"/>
            <w:placeholder>
              <w:docPart w:val="C838EC2D7F28468C867F61435EF456F0"/>
            </w:placeholder>
            <w:dataBinding w:prefixMappings="xmlns:ns0='urn:microsoft-dynamics-nav/reports/LyL_FESCM_EZ/60104/'" w:xpath="/ns0:NavWordReportXmlPart[1]/ns0:Header[1]/ns0:CustomerAddress1[1]" w:storeItemID="{46E6093B-F854-40DB-B321-C2BAEC7D7C46}"/>
            <w:text/>
          </w:sdtPr>
          <w:sdtContent>
            <w:tc>
              <w:tcPr>
                <w:tcW w:w="1795" w:type="pct"/>
              </w:tcPr>
              <w:p w:rsidRPr="00E76137" w:rsidR="0029064F" w:rsidP="0029064F" w:rsidRDefault="00F75AD8" w14:paraId="1F838A24" w14:textId="281F8AF9">
                <w:pPr>
                  <w:spacing w:after="0"/>
                  <w:rPr>
                    <w:rFonts w:cstheme="minorHAnsi"/>
                    <w:sz w:val="18"/>
                    <w:szCs w:val="18"/>
                  </w:rPr>
                </w:pPr>
                <w:r w:rsidRPr="00E76137">
                  <w:rPr>
                    <w:rFonts w:cstheme="minorHAnsi"/>
                    <w:sz w:val="18"/>
                    <w:szCs w:val="18"/>
                  </w:rPr>
                  <w:t>CustomerAddress1</w:t>
                </w:r>
              </w:p>
            </w:tc>
          </w:sdtContent>
        </w:sdt>
        <w:tc>
          <w:tcPr>
            <w:tcW w:w="897" w:type="pct"/>
          </w:tcPr>
          <w:p w:rsidRPr="00E76137" w:rsidR="0029064F" w:rsidP="0029064F" w:rsidRDefault="002F6496" w14:paraId="262889FF" w14:textId="461D91BA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Municipality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CustCity"/>
            <w:tag w:val="#Nav: LyL_FESCM_EZ/60104"/>
            <w:id w:val="-912383200"/>
            <w:placeholder>
              <w:docPart w:val="7C19852D6E3C42AF8A1A94733AB3A60D"/>
            </w:placeholder>
            <w:dataBinding w:prefixMappings="xmlns:ns0='urn:microsoft-dynamics-nav/reports/LyL_FESCM_EZ/60104/'" w:xpath="/ns0:NavWordReportXmlPart[1]/ns0:Header[1]/ns0:CustCity[1]" w:storeItemID="{46E6093B-F854-40DB-B321-C2BAEC7D7C46}"/>
            <w:text/>
          </w:sdtPr>
          <w:sdtContent>
            <w:tc>
              <w:tcPr>
                <w:tcW w:w="1348" w:type="pct"/>
              </w:tcPr>
              <w:p w:rsidRPr="00E76137" w:rsidR="0029064F" w:rsidP="0029064F" w:rsidRDefault="00F75AD8" w14:paraId="75876654" w14:textId="4D4863E4">
                <w:pPr>
                  <w:spacing w:after="0"/>
                  <w:rPr>
                    <w:rFonts w:cstheme="minorHAnsi"/>
                    <w:sz w:val="18"/>
                    <w:szCs w:val="18"/>
                  </w:rPr>
                </w:pPr>
                <w:r w:rsidRPr="00E76137">
                  <w:rPr>
                    <w:rFonts w:cstheme="minorHAnsi"/>
                    <w:sz w:val="18"/>
                    <w:szCs w:val="18"/>
                  </w:rPr>
                  <w:t>CustCity</w:t>
                </w:r>
              </w:p>
            </w:tc>
          </w:sdtContent>
        </w:sdt>
      </w:tr>
      <w:tr w:rsidRPr="00E76137" w:rsidR="00E76137" w:rsidTr="000C15DB" w14:paraId="6BA73F5C" w14:textId="78287514">
        <w:trPr>
          <w:trHeight w:val="279"/>
        </w:trPr>
        <w:tc>
          <w:tcPr>
            <w:tcW w:w="960" w:type="pct"/>
          </w:tcPr>
          <w:p w:rsidRPr="00E76137" w:rsidR="0029064F" w:rsidP="0029064F" w:rsidRDefault="00F75AD8" w14:paraId="28D3409B" w14:textId="4FFAF1BE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 w:rsidRPr="00E76137">
              <w:rPr>
                <w:rFonts w:cstheme="minorHAnsi"/>
                <w:b/>
                <w:bCs/>
                <w:sz w:val="18"/>
                <w:szCs w:val="18"/>
              </w:rPr>
              <w:t>T</w:t>
            </w:r>
            <w:r w:rsidR="002F6496">
              <w:rPr>
                <w:rFonts w:cstheme="minorHAnsi"/>
                <w:b/>
                <w:bCs/>
                <w:sz w:val="18"/>
                <w:szCs w:val="18"/>
              </w:rPr>
              <w:t>axpayer type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CustomerEntityType"/>
            <w:tag w:val="#Nav: LyL_FESCM_EZ/60104"/>
            <w:id w:val="446350027"/>
            <w:placeholder>
              <w:docPart w:val="DefaultPlaceholder_-1854013440"/>
            </w:placeholder>
            <w:dataBinding w:prefixMappings="xmlns:ns0='urn:microsoft-dynamics-nav/reports/LyL_FESCM_EZ/60104/'" w:xpath="/ns0:NavWordReportXmlPart[1]/ns0:Header[1]/ns0:CustomerEntityType[1]" w:storeItemID="{46E6093B-F854-40DB-B321-C2BAEC7D7C46}"/>
            <w:text/>
          </w:sdtPr>
          <w:sdtContent>
            <w:tc>
              <w:tcPr>
                <w:tcW w:w="1795" w:type="pct"/>
              </w:tcPr>
              <w:p w:rsidRPr="00E76137" w:rsidR="0029064F" w:rsidP="0029064F" w:rsidRDefault="000C15DB" w14:paraId="72EC7A0E" w14:textId="2ED5E073">
                <w:pPr>
                  <w:spacing w:after="0"/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cstheme="minorHAnsi"/>
                    <w:sz w:val="18"/>
                    <w:szCs w:val="18"/>
                  </w:rPr>
                  <w:t>CustomerEntityType</w:t>
                </w:r>
              </w:p>
            </w:tc>
          </w:sdtContent>
        </w:sdt>
        <w:tc>
          <w:tcPr>
            <w:tcW w:w="897" w:type="pct"/>
          </w:tcPr>
          <w:p w:rsidRPr="00A75AF8" w:rsidR="0029064F" w:rsidP="0029064F" w:rsidRDefault="00A75AF8" w14:paraId="4B624A1B" w14:textId="34BB91CD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 w:rsidRPr="00A75AF8">
              <w:rPr>
                <w:rFonts w:cstheme="minorHAnsi"/>
                <w:b/>
                <w:bCs/>
                <w:sz w:val="18"/>
                <w:szCs w:val="18"/>
              </w:rPr>
              <w:t>Email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CustEmail"/>
            <w:tag w:val="#Nav: LyL_FESCM_EZ/60104"/>
            <w:id w:val="-188457034"/>
            <w:placeholder>
              <w:docPart w:val="7BC64C8CCAAA46EA95730F42E15D3DA7"/>
            </w:placeholder>
            <w:dataBinding w:prefixMappings="xmlns:ns0='urn:microsoft-dynamics-nav/reports/LyL_FESCM_EZ/60104/'" w:xpath="/ns0:NavWordReportXmlPart[1]/ns0:Header[1]/ns0:CustEmail[1]" w:storeItemID="{46E6093B-F854-40DB-B321-C2BAEC7D7C46}"/>
            <w:text/>
          </w:sdtPr>
          <w:sdtContent>
            <w:tc>
              <w:tcPr>
                <w:tcW w:w="1348" w:type="pct"/>
              </w:tcPr>
              <w:p w:rsidRPr="00E76137" w:rsidR="0029064F" w:rsidP="0029064F" w:rsidRDefault="00F75AD8" w14:paraId="15CB2A63" w14:textId="4C0EC995">
                <w:pPr>
                  <w:spacing w:after="0"/>
                  <w:rPr>
                    <w:rFonts w:cstheme="minorHAnsi"/>
                    <w:sz w:val="18"/>
                    <w:szCs w:val="18"/>
                  </w:rPr>
                </w:pPr>
                <w:r w:rsidRPr="00E76137">
                  <w:rPr>
                    <w:rFonts w:cstheme="minorHAnsi"/>
                    <w:sz w:val="18"/>
                    <w:szCs w:val="18"/>
                  </w:rPr>
                  <w:t>CustEmail</w:t>
                </w:r>
              </w:p>
            </w:tc>
          </w:sdtContent>
        </w:sdt>
      </w:tr>
      <w:tr w:rsidRPr="00E76137" w:rsidR="00E76137" w:rsidTr="000C15DB" w14:paraId="4662AAF9" w14:textId="4FD0BA11">
        <w:trPr>
          <w:trHeight w:val="279"/>
        </w:trPr>
        <w:tc>
          <w:tcPr>
            <w:tcW w:w="960" w:type="pct"/>
          </w:tcPr>
          <w:p w:rsidRPr="00E76137" w:rsidR="0029064F" w:rsidP="0029064F" w:rsidRDefault="00F75AD8" w14:paraId="6B05906C" w14:textId="3C6DE099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 w:rsidRPr="00E76137">
              <w:rPr>
                <w:rFonts w:cstheme="minorHAnsi"/>
                <w:b/>
                <w:bCs/>
                <w:sz w:val="18"/>
                <w:szCs w:val="18"/>
              </w:rPr>
              <w:t>T</w:t>
            </w:r>
            <w:r w:rsidR="002F6496">
              <w:rPr>
                <w:rFonts w:cstheme="minorHAnsi"/>
                <w:b/>
                <w:bCs/>
                <w:sz w:val="18"/>
                <w:szCs w:val="18"/>
              </w:rPr>
              <w:t>ax Responsibility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customerRespons"/>
            <w:tag w:val="#Nav: LyL_FESCM_EZ/60104"/>
            <w:id w:val="1048572586"/>
            <w:placeholder>
              <w:docPart w:val="DefaultPlaceholder_-1854013440"/>
            </w:placeholder>
            <w:dataBinding w:prefixMappings="xmlns:ns0='urn:microsoft-dynamics-nav/reports/LyL_FESCM_EZ/60104/'" w:xpath="/ns0:NavWordReportXmlPart[1]/ns0:Header[1]/ns0:customerRespons[1]" w:storeItemID="{46E6093B-F854-40DB-B321-C2BAEC7D7C46}"/>
            <w:text/>
          </w:sdtPr>
          <w:sdtContent>
            <w:tc>
              <w:tcPr>
                <w:tcW w:w="1795" w:type="pct"/>
              </w:tcPr>
              <w:p w:rsidRPr="00E76137" w:rsidR="0029064F" w:rsidP="0029064F" w:rsidRDefault="00723ED7" w14:paraId="034FFB7F" w14:textId="07D3C5F2">
                <w:pPr>
                  <w:spacing w:after="0"/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cstheme="minorHAnsi"/>
                    <w:sz w:val="18"/>
                    <w:szCs w:val="18"/>
                  </w:rPr>
                  <w:t>customerRespons</w:t>
                </w:r>
              </w:p>
            </w:tc>
          </w:sdtContent>
        </w:sdt>
        <w:tc>
          <w:tcPr>
            <w:tcW w:w="897" w:type="pct"/>
          </w:tcPr>
          <w:p w:rsidRPr="00A75AF8" w:rsidR="0029064F" w:rsidP="0029064F" w:rsidRDefault="002F6496" w14:paraId="4F827E76" w14:textId="3CABB3CC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Phone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#Nav: /Header/CustPhone"/>
            <w:tag w:val="#Nav: LyL_FESCM_EZ/60104"/>
            <w:id w:val="-1545973982"/>
            <w:placeholder>
              <w:docPart w:val="3E2DFE4FEBF74AE897ED4A4A03BB69FF"/>
            </w:placeholder>
            <w:dataBinding w:prefixMappings="xmlns:ns0='urn:microsoft-dynamics-nav/reports/LyL_FESCM_EZ/60104/'" w:xpath="/ns0:NavWordReportXmlPart[1]/ns0:Header[1]/ns0:CustPhone[1]" w:storeItemID="{46E6093B-F854-40DB-B321-C2BAEC7D7C46}"/>
            <w:text/>
          </w:sdtPr>
          <w:sdtContent>
            <w:tc>
              <w:tcPr>
                <w:tcW w:w="1348" w:type="pct"/>
              </w:tcPr>
              <w:p w:rsidRPr="00E76137" w:rsidR="0029064F" w:rsidP="0029064F" w:rsidRDefault="00F75AD8" w14:paraId="7B5F1B31" w14:textId="30AC7287">
                <w:pPr>
                  <w:spacing w:after="0"/>
                  <w:rPr>
                    <w:rFonts w:cstheme="minorHAnsi"/>
                    <w:sz w:val="18"/>
                    <w:szCs w:val="18"/>
                  </w:rPr>
                </w:pPr>
                <w:r w:rsidRPr="00E76137">
                  <w:rPr>
                    <w:rFonts w:cstheme="minorHAnsi"/>
                    <w:sz w:val="18"/>
                    <w:szCs w:val="18"/>
                  </w:rPr>
                  <w:t>CustPhone</w:t>
                </w:r>
              </w:p>
            </w:tc>
          </w:sdtContent>
        </w:sdt>
      </w:tr>
    </w:tbl>
    <w:p w:rsidRPr="00B743A8" w:rsidR="00D54DEE" w:rsidP="0002475A" w:rsidRDefault="00D54DEE" w14:paraId="08F2D3CD" w14:textId="77777777">
      <w:pPr>
        <w:spacing w:after="0" w:line="276" w:lineRule="auto"/>
        <w:rPr>
          <w:rFonts w:cstheme="minorHAnsi"/>
          <w:sz w:val="12"/>
          <w:szCs w:val="12"/>
        </w:rPr>
      </w:pPr>
    </w:p>
    <w:tbl>
      <w:tblPr>
        <w:tblW w:w="11057" w:type="dxa"/>
        <w:tblInd w:w="-5" w:type="dxa"/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1139"/>
        <w:gridCol w:w="2309"/>
        <w:gridCol w:w="868"/>
        <w:gridCol w:w="220"/>
        <w:gridCol w:w="1560"/>
        <w:gridCol w:w="1701"/>
        <w:gridCol w:w="1275"/>
        <w:gridCol w:w="1985"/>
      </w:tblGrid>
      <w:tr w:rsidRPr="00E76137" w:rsidR="00734272" w:rsidTr="007C5E7D" w14:paraId="3381EFBB" w14:textId="77777777">
        <w:trPr>
          <w:trHeight w:val="563"/>
        </w:trPr>
        <w:tc>
          <w:tcPr>
            <w:tcW w:w="1139" w:type="dxa"/>
            <w:shd w:val="clear" w:color="auto" w:fill="D9D9D9" w:themeFill="background1" w:themeFillShade="D9"/>
            <w:vAlign w:val="center"/>
          </w:tcPr>
          <w:p w:rsidRPr="00E76137" w:rsidR="00734272" w:rsidP="00505B66" w:rsidRDefault="006D43F0" w14:paraId="1A206586" w14:textId="0A6B2B5C">
            <w:pPr>
              <w:pStyle w:val="Ttulo1"/>
              <w:spacing w:after="120" w:line="240" w:lineRule="auto"/>
              <w:jc w:val="center"/>
              <w:rPr>
                <w:rFonts w:cstheme="minorHAnsi"/>
                <w:color w:val="000000" w:themeColor="text1"/>
                <w:szCs w:val="18"/>
              </w:rPr>
            </w:pPr>
            <w:r>
              <w:rPr>
                <w:rFonts w:cstheme="minorHAnsi"/>
                <w:color w:val="000000" w:themeColor="text1"/>
                <w:szCs w:val="18"/>
              </w:rPr>
              <w:t>Referenc</w:t>
            </w:r>
            <w:r w:rsidR="002F6496">
              <w:rPr>
                <w:rFonts w:cstheme="minorHAnsi"/>
                <w:color w:val="000000" w:themeColor="text1"/>
                <w:szCs w:val="18"/>
              </w:rPr>
              <w:t>e</w:t>
            </w:r>
          </w:p>
        </w:tc>
        <w:tc>
          <w:tcPr>
            <w:tcW w:w="3397" w:type="dxa"/>
            <w:gridSpan w:val="3"/>
            <w:shd w:val="clear" w:color="auto" w:fill="D9D9D9" w:themeFill="background1" w:themeFillShade="D9"/>
            <w:vAlign w:val="center"/>
          </w:tcPr>
          <w:p w:rsidRPr="00E76137" w:rsidR="00734272" w:rsidP="00505B66" w:rsidRDefault="00A75AF8" w14:paraId="4FEBAE54" w14:textId="142368ED">
            <w:pPr>
              <w:pStyle w:val="Ttulo1"/>
              <w:spacing w:after="120" w:line="240" w:lineRule="auto"/>
              <w:jc w:val="center"/>
              <w:rPr>
                <w:rFonts w:cstheme="minorHAnsi"/>
                <w:color w:val="000000" w:themeColor="text1"/>
                <w:szCs w:val="18"/>
              </w:rPr>
            </w:pPr>
            <w:r>
              <w:rPr>
                <w:rFonts w:cstheme="minorHAnsi"/>
                <w:color w:val="000000" w:themeColor="text1"/>
                <w:szCs w:val="18"/>
              </w:rPr>
              <w:t>Descrip</w:t>
            </w:r>
            <w:r w:rsidR="002F6496">
              <w:rPr>
                <w:rFonts w:cstheme="minorHAnsi"/>
                <w:color w:val="000000" w:themeColor="text1"/>
                <w:szCs w:val="18"/>
              </w:rPr>
              <w:t>tion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734272" w:rsidP="00505B66" w:rsidRDefault="002F6496" w14:paraId="3DB91CDB" w14:textId="118E3B10">
            <w:pPr>
              <w:pStyle w:val="Ttulo1"/>
              <w:spacing w:after="120" w:line="240" w:lineRule="auto"/>
              <w:jc w:val="center"/>
              <w:rPr>
                <w:rFonts w:cstheme="minorHAnsi"/>
                <w:color w:val="000000" w:themeColor="text1"/>
                <w:szCs w:val="18"/>
              </w:rPr>
            </w:pPr>
            <w:r>
              <w:rPr>
                <w:rFonts w:cstheme="minorHAnsi"/>
                <w:color w:val="000000" w:themeColor="text1"/>
                <w:szCs w:val="18"/>
              </w:rPr>
              <w:t>Quantity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Pr="00E76137" w:rsidR="00734272" w:rsidP="00505B66" w:rsidRDefault="002F6496" w14:paraId="1F8BA502" w14:textId="66679D21">
            <w:pPr>
              <w:pStyle w:val="Ttulo1"/>
              <w:spacing w:after="120" w:line="240" w:lineRule="auto"/>
              <w:jc w:val="center"/>
              <w:rPr>
                <w:rFonts w:cstheme="minorHAnsi"/>
                <w:color w:val="000000" w:themeColor="text1"/>
                <w:szCs w:val="18"/>
              </w:rPr>
            </w:pPr>
            <w:r>
              <w:rPr>
                <w:rFonts w:cstheme="minorHAnsi"/>
                <w:color w:val="000000" w:themeColor="text1"/>
                <w:szCs w:val="18"/>
              </w:rPr>
              <w:t>Unit Price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Pr="00E76137" w:rsidR="00734272" w:rsidP="00505B66" w:rsidRDefault="00A75AF8" w14:paraId="4B46050F" w14:textId="79A4548F">
            <w:pPr>
              <w:pStyle w:val="Ttulo1"/>
              <w:spacing w:after="120" w:line="240" w:lineRule="auto"/>
              <w:jc w:val="center"/>
              <w:rPr>
                <w:rFonts w:cstheme="minorHAnsi"/>
                <w:color w:val="000000" w:themeColor="text1"/>
                <w:szCs w:val="18"/>
              </w:rPr>
            </w:pPr>
            <w:r>
              <w:rPr>
                <w:rFonts w:cstheme="minorHAnsi"/>
                <w:color w:val="000000" w:themeColor="text1"/>
                <w:szCs w:val="18"/>
              </w:rPr>
              <w:t>Pr</w:t>
            </w:r>
            <w:r w:rsidR="002F6496">
              <w:rPr>
                <w:rFonts w:cstheme="minorHAnsi"/>
                <w:color w:val="000000" w:themeColor="text1"/>
                <w:szCs w:val="18"/>
              </w:rPr>
              <w:t>ice per</w:t>
            </w:r>
          </w:p>
        </w:tc>
        <w:tc>
          <w:tcPr>
            <w:tcW w:w="1985" w:type="dxa"/>
            <w:shd w:val="clear" w:color="auto" w:fill="D9D9D9" w:themeFill="background1" w:themeFillShade="D9"/>
            <w:tcMar>
              <w:right w:w="0" w:type="dxa"/>
            </w:tcMar>
            <w:vAlign w:val="center"/>
          </w:tcPr>
          <w:p w:rsidRPr="00E76137" w:rsidR="00734272" w:rsidP="00505B66" w:rsidRDefault="00A75AF8" w14:paraId="583CE74A" w14:textId="3B888F6A">
            <w:pPr>
              <w:pStyle w:val="Ttulo1"/>
              <w:spacing w:after="120" w:line="240" w:lineRule="auto"/>
              <w:ind w:left="505"/>
              <w:jc w:val="center"/>
              <w:rPr>
                <w:rFonts w:cstheme="minorHAnsi"/>
                <w:color w:val="000000" w:themeColor="text1"/>
                <w:szCs w:val="18"/>
              </w:rPr>
            </w:pPr>
            <w:r>
              <w:rPr>
                <w:rFonts w:cstheme="minorHAnsi"/>
                <w:color w:val="000000" w:themeColor="text1"/>
                <w:szCs w:val="18"/>
              </w:rPr>
              <w:t>Total</w:t>
            </w:r>
          </w:p>
        </w:tc>
      </w:tr>
      <w:sdt>
        <w:sdtPr>
          <w:rPr>
            <w:rFonts w:cstheme="minorHAnsi"/>
            <w:sz w:val="16"/>
            <w:szCs w:val="16"/>
          </w:rPr>
          <w:alias w:val="#Nav: /Header/Line"/>
          <w:tag w:val="#Nav: LyL_FESCM_EZ/60104"/>
          <w:id w:val="1327254768"/>
          <w15:dataBinding w:prefixMappings="xmlns:ns0='urn:microsoft-dynamics-nav/reports/LyL_FESCM_EZ/60104/' " w:xpath="/ns0:NavWordReportXmlPart[1]/ns0:Header[1]/ns0:Line" w:storeItemID="{46E6093B-F854-40DB-B321-C2BAEC7D7C46}"/>
          <w15:repeatingSection/>
        </w:sdtPr>
        <w:sdtContent>
          <w:sdt>
            <w:sdtPr>
              <w:rPr>
                <w:rFonts w:cstheme="minorHAnsi"/>
                <w:sz w:val="16"/>
                <w:szCs w:val="16"/>
              </w:rPr>
              <w:id w:val="872800820"/>
              <w:placeholder>
                <w:docPart w:val="2BF6D226EE2842E7BCCDC50FB8ABBBD7"/>
              </w:placeholder>
              <w15:repeatingSectionItem/>
            </w:sdtPr>
            <w:sdtContent>
              <w:tr w:rsidRPr="00B743A8" w:rsidR="00734272" w:rsidTr="007C5E7D" w14:paraId="266488E9" w14:textId="77777777">
                <w:trPr>
                  <w:trHeight w:val="234"/>
                </w:trPr>
                <w:tc>
                  <w:tcPr>
                    <w:tcW w:w="1139" w:type="dxa"/>
                  </w:tcPr>
                  <w:p w:rsidR="00734272" w:rsidP="00505B66" w:rsidRDefault="00000000" w14:paraId="1D527DB4" w14:textId="5422DB98">
                    <w:pPr>
                      <w:jc w:val="center"/>
                      <w:rPr>
                        <w:rFonts w:cstheme="minorHAnsi"/>
                        <w:sz w:val="16"/>
                        <w:szCs w:val="16"/>
                      </w:rPr>
                    </w:pPr>
                    <w:sdt>
                      <w:sdtPr>
                        <w:rPr>
                          <w:rFonts w:cstheme="minorHAnsi"/>
                          <w:sz w:val="16"/>
                          <w:szCs w:val="16"/>
                        </w:rPr>
                        <w:alias w:val="#Nav: /Header/Line/ItemNo_Line"/>
                        <w:tag w:val="#Nav: LyL_FESCM_EZ/60104"/>
                        <w:id w:val="-776249638"/>
                        <w:placeholder>
                          <w:docPart w:val="1F66EB249DA44A76B2FEDFE568CDCBB0"/>
                        </w:placeholder>
                        <w:dataBinding w:prefixMappings="xmlns:ns0='urn:microsoft-dynamics-nav/reports/LyL_FESCM_EZ/60104/'" w:xpath="/ns0:NavWordReportXmlPart[1]/ns0:Header[1]/ns0:Line[1]/ns0:ItemNo_Line[1]" w:storeItemID="{46E6093B-F854-40DB-B321-C2BAEC7D7C46}"/>
                        <w:text/>
                      </w:sdtPr>
                      <w:sdtContent>
                        <w:r w:rsidR="00734272">
                          <w:rPr>
                            <w:rFonts w:cstheme="minorHAnsi"/>
                            <w:sz w:val="16"/>
                            <w:szCs w:val="16"/>
                          </w:rPr>
                          <w:t>ItemNo_Line</w:t>
                        </w:r>
                      </w:sdtContent>
                    </w:sdt>
                  </w:p>
                </w:tc>
                <w:sdt>
                  <w:sdtPr>
                    <w:rPr>
                      <w:rFonts w:cstheme="minorHAnsi"/>
                      <w:sz w:val="16"/>
                      <w:szCs w:val="16"/>
                    </w:rPr>
                    <w:alias w:val="#Nav: /Header/Line/Description_Line"/>
                    <w:tag w:val="#Nav: LyL_FESCM_EZ/60104"/>
                    <w:id w:val="-1420935410"/>
                    <w:placeholder>
                      <w:docPart w:val="D121C1015972449FAF3562D40DE520EA"/>
                    </w:placeholder>
                    <w:dataBinding w:prefixMappings="xmlns:ns0='urn:microsoft-dynamics-nav/reports/LyL_FESCM_EZ/60104/'" w:xpath="/ns0:NavWordReportXmlPart[1]/ns0:Header[1]/ns0:Line[1]/ns0:Description_Line[1]" w:storeItemID="{46E6093B-F854-40DB-B321-C2BAEC7D7C46}"/>
                    <w:text/>
                  </w:sdtPr>
                  <w:sdtContent>
                    <w:tc>
                      <w:tcPr>
                        <w:tcW w:w="3397" w:type="dxa"/>
                        <w:gridSpan w:val="3"/>
                      </w:tcPr>
                      <w:p w:rsidRPr="00B743A8" w:rsidR="00734272" w:rsidP="001D3015" w:rsidRDefault="00734272" w14:paraId="735566AD" w14:textId="4EDD1939">
                        <w:pPr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B743A8">
                          <w:rPr>
                            <w:rFonts w:cstheme="minorHAnsi"/>
                            <w:sz w:val="16"/>
                            <w:szCs w:val="16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alias w:val="#Nav: /Header/Line/Quantity_Line"/>
                    <w:tag w:val="#Nav: LyL_FESCM_EZ/60104"/>
                    <w:id w:val="382909601"/>
                    <w:placeholder>
                      <w:docPart w:val="C963468E83254DFEA72553102815D051"/>
                    </w:placeholder>
                    <w:dataBinding w:prefixMappings="xmlns:ns0='urn:microsoft-dynamics-nav/reports/LyL_FESCM_EZ/60104/'" w:xpath="/ns0:NavWordReportXmlPart[1]/ns0:Header[1]/ns0:Line[1]/ns0:Quantity_Line[1]" w:storeItemID="{46E6093B-F854-40DB-B321-C2BAEC7D7C46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560" w:type="dxa"/>
                      </w:tcPr>
                      <w:p w:rsidR="00734272" w:rsidP="001D3015" w:rsidRDefault="00734272" w14:paraId="472F092F" w14:textId="5D9E1524">
                        <w:pPr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B743A8">
                          <w:rPr>
                            <w:rFonts w:cstheme="minorHAnsi"/>
                            <w:bCs/>
                            <w:sz w:val="16"/>
                            <w:szCs w:val="16"/>
                          </w:rPr>
                          <w:t>Quantity_Line</w:t>
                        </w:r>
                      </w:p>
                    </w:tc>
                  </w:sdtContent>
                </w:sdt>
                <w:tc>
                  <w:tcPr>
                    <w:tcW w:w="1701" w:type="dxa"/>
                  </w:tcPr>
                  <w:p w:rsidRPr="00B743A8" w:rsidR="00734272" w:rsidP="00505B66" w:rsidRDefault="00000000" w14:paraId="2E50DF07" w14:textId="0194DEAB">
                    <w:pPr>
                      <w:spacing w:after="120"/>
                      <w:jc w:val="center"/>
                      <w:rPr>
                        <w:rFonts w:cstheme="minorHAnsi"/>
                        <w:sz w:val="16"/>
                        <w:szCs w:val="16"/>
                      </w:rPr>
                    </w:pPr>
                    <w:sdt>
                      <w:sdtPr>
                        <w:rPr>
                          <w:rFonts w:cstheme="minorHAnsi"/>
                          <w:sz w:val="16"/>
                          <w:szCs w:val="16"/>
                        </w:rPr>
                        <w:alias w:val="#Nav: /Header/Line/UnitPrice"/>
                        <w:tag w:val="#Nav: LyL_FESCM_EZ/60104"/>
                        <w:id w:val="773364929"/>
                        <w:placeholder>
                          <w:docPart w:val="CC0CE95BE68F43A4A5480F32251EEDE8"/>
                        </w:placeholder>
                        <w:dataBinding w:prefixMappings="xmlns:ns0='urn:microsoft-dynamics-nav/reports/LyL_FESCM_EZ/60104/'" w:xpath="/ns0:NavWordReportXmlPart[1]/ns0:Header[1]/ns0:Line[1]/ns0:UnitPrice[1]" w:storeItemID="{46E6093B-F854-40DB-B321-C2BAEC7D7C46}"/>
                        <w:text/>
                      </w:sdtPr>
                      <w:sdtContent>
                        <w:r w:rsidRPr="00B743A8" w:rsidR="00734272">
                          <w:rPr>
                            <w:rFonts w:cstheme="minorHAnsi"/>
                            <w:sz w:val="16"/>
                            <w:szCs w:val="16"/>
                            <w:lang w:val="da-DK"/>
                          </w:rPr>
                          <w:t>UnitPrice</w:t>
                        </w:r>
                      </w:sdtContent>
                    </w:sdt>
                  </w:p>
                </w:tc>
                <w:sdt>
                  <w:sdtPr>
                    <w:rPr>
                      <w:rFonts w:cstheme="minorHAnsi"/>
                      <w:sz w:val="16"/>
                      <w:szCs w:val="16"/>
                    </w:rPr>
                    <w:alias w:val="#Nav: /Header/Line/UnitOfMeasure"/>
                    <w:tag w:val="#Nav: LyL_FESCM_EZ/60104"/>
                    <w:id w:val="436108881"/>
                    <w:placeholder>
                      <w:docPart w:val="DE07C461330C4D4CA480D9A2C23E71A2"/>
                    </w:placeholder>
                    <w:dataBinding w:prefixMappings="xmlns:ns0='urn:microsoft-dynamics-nav/reports/LyL_FESCM_EZ/60104/'" w:xpath="/ns0:NavWordReportXmlPart[1]/ns0:Header[1]/ns0:Line[1]/ns0:UnitOfMeasure[1]" w:storeItemID="{46E6093B-F854-40DB-B321-C2BAEC7D7C46}"/>
                    <w:text/>
                  </w:sdtPr>
                  <w:sdtContent>
                    <w:tc>
                      <w:tcPr>
                        <w:tcW w:w="1275" w:type="dxa"/>
                      </w:tcPr>
                      <w:p w:rsidRPr="00B743A8" w:rsidR="00734272" w:rsidP="001D3015" w:rsidRDefault="00734272" w14:paraId="6F88E3D6" w14:textId="2A49FD69">
                        <w:pPr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B743A8">
                          <w:rPr>
                            <w:rFonts w:cstheme="minorHAnsi"/>
                            <w:sz w:val="16"/>
                            <w:szCs w:val="16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  <w:tc>
                  <w:tcPr>
                    <w:tcW w:w="1985" w:type="dxa"/>
                    <w:tcMar>
                      <w:right w:w="0" w:type="dxa"/>
                    </w:tcMar>
                  </w:tcPr>
                  <w:p w:rsidRPr="00B743A8" w:rsidR="00734272" w:rsidP="00505B66" w:rsidRDefault="00000000" w14:paraId="71996FD7" w14:textId="584F34ED">
                    <w:pPr>
                      <w:spacing w:after="120"/>
                      <w:jc w:val="center"/>
                      <w:rPr>
                        <w:rFonts w:cstheme="minorHAnsi"/>
                        <w:sz w:val="16"/>
                        <w:szCs w:val="16"/>
                      </w:rPr>
                    </w:pPr>
                    <w:sdt>
                      <w:sdtPr>
                        <w:rPr>
                          <w:rFonts w:cstheme="minorHAnsi"/>
                          <w:sz w:val="16"/>
                          <w:szCs w:val="16"/>
                        </w:rPr>
                        <w:alias w:val="#Nav: /Header/Line/LineAmount_Line"/>
                        <w:tag w:val="#Nav: LyL_FESCM_EZ/60104"/>
                        <w:id w:val="-1829895906"/>
                        <w:placeholder>
                          <w:docPart w:val="4DAD7EDD93B24DF48C6B61CA84CA082F"/>
                        </w:placeholder>
                        <w:dataBinding w:prefixMappings="xmlns:ns0='urn:microsoft-dynamics-nav/reports/LyL_FESCM_EZ/60104/'" w:xpath="/ns0:NavWordReportXmlPart[1]/ns0:Header[1]/ns0:Line[1]/ns0:LineAmount_Line[1]" w:storeItemID="{46E6093B-F854-40DB-B321-C2BAEC7D7C46}"/>
                        <w:text/>
                      </w:sdtPr>
                      <w:sdtContent>
                        <w:r w:rsidRPr="00B743A8" w:rsidR="00734272">
                          <w:rPr>
                            <w:rFonts w:cstheme="minorHAnsi"/>
                            <w:sz w:val="16"/>
                            <w:szCs w:val="16"/>
                            <w:lang w:val="da-DK"/>
                          </w:rPr>
                          <w:t>LineAmount_Line</w:t>
                        </w:r>
                      </w:sdtContent>
                    </w:sdt>
                    <w:r w:rsidRPr="00B743A8" w:rsidR="00734272">
                      <w:rPr>
                        <w:rFonts w:cstheme="minorHAnsi"/>
                        <w:sz w:val="16"/>
                        <w:szCs w:val="16"/>
                      </w:rPr>
                      <w:t xml:space="preserve"> </w:t>
                    </w:r>
                  </w:p>
                </w:tc>
              </w:tr>
            </w:sdtContent>
          </w:sdt>
        </w:sdtContent>
      </w:sdt>
      <w:tr w:rsidRPr="00B743A8" w:rsidR="00734272" w:rsidTr="007C5E7D" w14:paraId="1411E738" w14:textId="77777777">
        <w:trPr>
          <w:trHeight w:val="234"/>
        </w:trPr>
        <w:tc>
          <w:tcPr>
            <w:tcW w:w="1139" w:type="dxa"/>
          </w:tcPr>
          <w:p w:rsidRPr="00322F9E" w:rsidR="00734272" w:rsidP="008F1F96" w:rsidRDefault="007C5E7D" w14:paraId="2EC39162" w14:textId="2B99F11C">
            <w:pPr>
              <w:pStyle w:val="Sinespaciado"/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  <w:r w:rsidRPr="00322F9E">
              <w:rPr>
                <w:rFonts w:cstheme="minorHAnsi"/>
                <w:b/>
                <w:bCs/>
                <w:sz w:val="20"/>
                <w:szCs w:val="20"/>
              </w:rPr>
              <w:t>Total Lines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Header/numLineas"/>
            <w:tag w:val="#Nav: LyL_FESCM_EZ/60104"/>
            <w:id w:val="-431292850"/>
            <w:placeholder>
              <w:docPart w:val="DefaultPlaceholder_-1854013440"/>
            </w:placeholder>
            <w:dataBinding w:prefixMappings="xmlns:ns0='urn:microsoft-dynamics-nav/reports/LyL_FESCM_EZ/60104/'" w:xpath="/ns0:NavWordReportXmlPart[1]/ns0:Header[1]/ns0:numLineas[1]" w:storeItemID="{46E6093B-F854-40DB-B321-C2BAEC7D7C46}"/>
            <w:text/>
          </w:sdtPr>
          <w:sdtContent>
            <w:tc>
              <w:tcPr>
                <w:tcW w:w="2309" w:type="dxa"/>
              </w:tcPr>
              <w:p w:rsidRPr="00B743A8" w:rsidR="00734272" w:rsidP="008F1F96" w:rsidRDefault="007C5E7D" w14:paraId="312932B7" w14:textId="31773738">
                <w:pPr>
                  <w:pStyle w:val="Sinespaciado"/>
                  <w:spacing w:after="120"/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numLineas</w:t>
                </w:r>
              </w:p>
            </w:tc>
          </w:sdtContent>
        </w:sdt>
        <w:tc>
          <w:tcPr>
            <w:tcW w:w="868" w:type="dxa"/>
          </w:tcPr>
          <w:p w:rsidRPr="00B743A8" w:rsidR="00734272" w:rsidP="008F1F96" w:rsidRDefault="00734272" w14:paraId="148B6F6C" w14:textId="77777777">
            <w:pPr>
              <w:pStyle w:val="Sinespaciado"/>
              <w:spacing w:after="120"/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0" w:type="dxa"/>
          </w:tcPr>
          <w:p w:rsidRPr="00B743A8" w:rsidR="00734272" w:rsidP="008F1F96" w:rsidRDefault="00734272" w14:paraId="443E4D03" w14:textId="77777777">
            <w:pPr>
              <w:pStyle w:val="Sinespaciado"/>
              <w:spacing w:after="120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560" w:type="dxa"/>
          </w:tcPr>
          <w:p w:rsidR="00734272" w:rsidP="00734272" w:rsidRDefault="00734272" w14:paraId="37598FBA" w14:textId="77777777">
            <w:pPr>
              <w:pStyle w:val="Sinespaciado"/>
              <w:spacing w:after="120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2976" w:type="dxa"/>
            <w:gridSpan w:val="2"/>
          </w:tcPr>
          <w:p w:rsidRPr="00B743A8" w:rsidR="00734272" w:rsidP="008F1F96" w:rsidRDefault="00734272" w14:paraId="251D5092" w14:textId="7280195A">
            <w:pPr>
              <w:pStyle w:val="Sinespaciado"/>
              <w:spacing w:after="120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SubTotal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Header/LinesTotalAmount"/>
            <w:tag w:val="#Nav: LyL_FESCM_EZ/60104"/>
            <w:id w:val="-749666829"/>
            <w:placeholder>
              <w:docPart w:val="F7312F1738A045F795D061F4BCDEDA3E"/>
            </w:placeholder>
            <w:dataBinding w:prefixMappings="xmlns:ns0='urn:microsoft-dynamics-nav/reports/LyL_FESCM_EZ/60104/'" w:xpath="/ns0:NavWordReportXmlPart[1]/ns0:Header[1]/ns0:LinesTotalAmount[1]" w:storeItemID="{46E6093B-F854-40DB-B321-C2BAEC7D7C46}"/>
            <w:text/>
          </w:sdtPr>
          <w:sdtContent>
            <w:tc>
              <w:tcPr>
                <w:tcW w:w="1985" w:type="dxa"/>
                <w:tcMar>
                  <w:right w:w="0" w:type="dxa"/>
                </w:tcMar>
              </w:tcPr>
              <w:p w:rsidRPr="00B743A8" w:rsidR="00734272" w:rsidP="00505B66" w:rsidRDefault="00734272" w14:paraId="70A8BAC4" w14:textId="19FCF6E7">
                <w:pPr>
                  <w:pStyle w:val="Sinespaciado"/>
                  <w:spacing w:after="120"/>
                  <w:jc w:val="right"/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LinesTotalAmount</w:t>
                </w:r>
              </w:p>
            </w:tc>
          </w:sdtContent>
        </w:sdt>
      </w:tr>
      <w:sdt>
        <w:sdtPr>
          <w:rPr>
            <w:rFonts w:cstheme="minorHAnsi"/>
            <w:sz w:val="20"/>
            <w:szCs w:val="20"/>
          </w:rPr>
          <w:alias w:val="#Nav: /Header/Integer"/>
          <w:tag w:val="#Nav: LyL_FESCM_EZ/60104"/>
          <w:id w:val="1714620381"/>
          <w15:dataBinding w:prefixMappings="xmlns:ns0='urn:microsoft-dynamics-nav/reports/LyL_FESCM_EZ/60104/' " w:xpath="/ns0:NavWordReportXmlPart[1]/ns0:Header[1]/ns0:Integer" w:storeItemID="{46E6093B-F854-40DB-B321-C2BAEC7D7C46}"/>
          <w15:repeatingSection/>
        </w:sdtPr>
        <w:sdtEndPr>
          <w:rPr>
            <w:bCs/>
            <w:sz w:val="18"/>
            <w:szCs w:val="18"/>
          </w:rPr>
        </w:sdtEndPr>
        <w:sdtContent>
          <w:sdt>
            <w:sdtPr>
              <w:rPr>
                <w:rFonts w:cstheme="minorHAnsi"/>
                <w:sz w:val="20"/>
                <w:szCs w:val="20"/>
              </w:rPr>
              <w:id w:val="-538355019"/>
              <w:placeholder>
                <w:docPart w:val="DefaultPlaceholder_-1854013435"/>
              </w:placeholder>
              <w15:repeatingSectionItem/>
            </w:sdtPr>
            <w:sdtEndPr>
              <w:rPr>
                <w:bCs/>
                <w:sz w:val="18"/>
                <w:szCs w:val="18"/>
              </w:rPr>
            </w:sdtEndPr>
            <w:sdtContent>
              <w:tr w:rsidRPr="00E76137" w:rsidR="00734272" w:rsidTr="007C5E7D" w14:paraId="1B13F1B2" w14:textId="77777777">
                <w:trPr>
                  <w:trHeight w:val="286"/>
                </w:trPr>
                <w:tc>
                  <w:tcPr>
                    <w:tcW w:w="1139" w:type="dxa"/>
                  </w:tcPr>
                  <w:p w:rsidRPr="00B743A8" w:rsidR="00734272" w:rsidP="008F1F96" w:rsidRDefault="00734272" w14:paraId="24392211" w14:textId="3EB4A48F">
                    <w:pPr>
                      <w:pStyle w:val="Sinespaciado"/>
                      <w:spacing w:after="120"/>
                      <w:rPr>
                        <w:rFonts w:cstheme="minorHAnsi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309" w:type="dxa"/>
                  </w:tcPr>
                  <w:p w:rsidRPr="00B743A8" w:rsidR="00734272" w:rsidP="008F1F96" w:rsidRDefault="00734272" w14:paraId="3EDCBCF1" w14:textId="77777777">
                    <w:pPr>
                      <w:pStyle w:val="Sinespaciado"/>
                      <w:spacing w:after="120"/>
                      <w:rPr>
                        <w:rFonts w:cstheme="minorHAnsi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868" w:type="dxa"/>
                  </w:tcPr>
                  <w:p w:rsidRPr="00B743A8" w:rsidR="00734272" w:rsidP="008F1F96" w:rsidRDefault="00734272" w14:paraId="3549506E" w14:textId="77777777">
                    <w:pPr>
                      <w:pStyle w:val="Sinespaciado"/>
                      <w:spacing w:after="120"/>
                      <w:jc w:val="right"/>
                      <w:rPr>
                        <w:rFonts w:cstheme="minorHAnsi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20" w:type="dxa"/>
                  </w:tcPr>
                  <w:p w:rsidRPr="00B743A8" w:rsidR="00734272" w:rsidP="008F1F96" w:rsidRDefault="00734272" w14:paraId="589F4E7F" w14:textId="77777777">
                    <w:pPr>
                      <w:pStyle w:val="Sinespaciado"/>
                      <w:spacing w:after="120"/>
                      <w:rPr>
                        <w:rFonts w:cstheme="minorHAnsi"/>
                        <w:b/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1560" w:type="dxa"/>
                  </w:tcPr>
                  <w:p w:rsidR="00734272" w:rsidP="00D0610A" w:rsidRDefault="00734272" w14:paraId="4684A95F" w14:textId="416EB760">
                    <w:pPr>
                      <w:pStyle w:val="Sinespaciado"/>
                      <w:rPr>
                        <w:rFonts w:cstheme="minorHAnsi"/>
                        <w:bCs/>
                        <w:sz w:val="18"/>
                        <w:szCs w:val="18"/>
                      </w:rPr>
                    </w:pPr>
                  </w:p>
                </w:tc>
                <w:sdt>
                  <w:sdtPr>
                    <w:rPr>
                      <w:rFonts w:cstheme="minorHAnsi"/>
                      <w:bCs/>
                      <w:sz w:val="18"/>
                      <w:szCs w:val="18"/>
                    </w:rPr>
                    <w:alias w:val="#Nav: /Header/Integer/VATEntry_DianDesc"/>
                    <w:tag w:val="#Nav: LyL_FESCM_EZ/60104"/>
                    <w:id w:val="561990286"/>
                    <w:placeholder>
                      <w:docPart w:val="DefaultPlaceholder_-1854013440"/>
                    </w:placeholder>
                    <w:dataBinding w:prefixMappings="xmlns:ns0='urn:microsoft-dynamics-nav/reports/LyL_FESCM_EZ/60104/'" w:xpath="/ns0:NavWordReportXmlPart[1]/ns0:Header[1]/ns0:Integer[1]/ns0:VATEntry_DianDesc[1]" w:storeItemID="{46E6093B-F854-40DB-B321-C2BAEC7D7C46}"/>
                    <w:text/>
                  </w:sdtPr>
                  <w:sdtContent>
                    <w:tc>
                      <w:tcPr>
                        <w:tcW w:w="2976" w:type="dxa"/>
                        <w:gridSpan w:val="2"/>
                      </w:tcPr>
                      <w:p w:rsidR="00734272" w:rsidP="001D3015" w:rsidRDefault="00E572A3" w14:paraId="7293435D" w14:textId="264CAC57">
                        <w:pPr>
                          <w:pStyle w:val="Sinespaciado"/>
                          <w:rPr>
                            <w:rFonts w:cstheme="minorHAnsi"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cstheme="minorHAnsi"/>
                            <w:bCs/>
                            <w:sz w:val="18"/>
                            <w:szCs w:val="18"/>
                          </w:rPr>
                          <w:t>VATEntry_DianDesc</w:t>
                        </w:r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bCs/>
                      <w:sz w:val="18"/>
                      <w:szCs w:val="18"/>
                    </w:rPr>
                    <w:alias w:val="#Nav: /Header/Integer/VATEntry_Amount"/>
                    <w:tag w:val="#Nav: LyL_FESCM_EZ/60104"/>
                    <w:id w:val="-208494268"/>
                    <w:placeholder>
                      <w:docPart w:val="DefaultPlaceholder_-1854013440"/>
                    </w:placeholder>
                    <w:dataBinding w:prefixMappings="xmlns:ns0='urn:microsoft-dynamics-nav/reports/LyL_FESCM_EZ/60104/'" w:xpath="/ns0:NavWordReportXmlPart[1]/ns0:Header[1]/ns0:Integer[1]/ns0:VATEntry_Amount[1]" w:storeItemID="{46E6093B-F854-40DB-B321-C2BAEC7D7C46}"/>
                    <w:text/>
                  </w:sdtPr>
                  <w:sdtContent>
                    <w:tc>
                      <w:tcPr>
                        <w:tcW w:w="1985" w:type="dxa"/>
                        <w:tcMar>
                          <w:right w:w="0" w:type="dxa"/>
                        </w:tcMar>
                      </w:tcPr>
                      <w:p w:rsidR="00734272" w:rsidP="001D3015" w:rsidRDefault="00E572A3" w14:paraId="168C2FD6" w14:textId="54932FB8">
                        <w:pPr>
                          <w:pStyle w:val="Sinespaciado"/>
                          <w:jc w:val="right"/>
                          <w:rPr>
                            <w:rFonts w:cstheme="minorHAnsi"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cstheme="minorHAnsi"/>
                            <w:bCs/>
                            <w:sz w:val="18"/>
                            <w:szCs w:val="18"/>
                          </w:rPr>
                          <w:t>VATEntry_Amount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B743A8" w:rsidR="00734272" w:rsidTr="007C5E7D" w14:paraId="7FA8F58C" w14:textId="77777777">
        <w:trPr>
          <w:trHeight w:val="234"/>
        </w:trPr>
        <w:tc>
          <w:tcPr>
            <w:tcW w:w="1139" w:type="dxa"/>
          </w:tcPr>
          <w:p w:rsidRPr="00B743A8" w:rsidR="00734272" w:rsidP="008F1F96" w:rsidRDefault="00734272" w14:paraId="4FE3C331" w14:textId="77777777">
            <w:pPr>
              <w:pStyle w:val="Sinespaciado"/>
              <w:spacing w:after="12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09" w:type="dxa"/>
          </w:tcPr>
          <w:p w:rsidRPr="00B743A8" w:rsidR="00734272" w:rsidP="008F1F96" w:rsidRDefault="00734272" w14:paraId="66577E45" w14:textId="1FAD2150">
            <w:pPr>
              <w:pStyle w:val="Sinespaciado"/>
              <w:spacing w:after="12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68" w:type="dxa"/>
          </w:tcPr>
          <w:p w:rsidRPr="00B743A8" w:rsidR="00734272" w:rsidP="008F1F96" w:rsidRDefault="00734272" w14:paraId="459400F2" w14:textId="77777777">
            <w:pPr>
              <w:pStyle w:val="Sinespaciado"/>
              <w:spacing w:after="120"/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0" w:type="dxa"/>
          </w:tcPr>
          <w:p w:rsidRPr="00B743A8" w:rsidR="00734272" w:rsidP="008F1F96" w:rsidRDefault="00734272" w14:paraId="59F5229F" w14:textId="77777777">
            <w:pPr>
              <w:pStyle w:val="Sinespaciado"/>
              <w:spacing w:after="120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560" w:type="dxa"/>
          </w:tcPr>
          <w:p w:rsidR="00734272" w:rsidP="00734272" w:rsidRDefault="00734272" w14:paraId="6048472D" w14:textId="77777777">
            <w:pPr>
              <w:pStyle w:val="Sinespaciado"/>
              <w:spacing w:after="120"/>
              <w:ind w:left="7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2976" w:type="dxa"/>
            <w:gridSpan w:val="2"/>
          </w:tcPr>
          <w:p w:rsidRPr="00B743A8" w:rsidR="00734272" w:rsidP="008F1F96" w:rsidRDefault="00734272" w14:paraId="2C3E1E61" w14:textId="33BE6EEB">
            <w:pPr>
              <w:pStyle w:val="Sinespaciado"/>
              <w:spacing w:after="120"/>
              <w:ind w:left="7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Net</w:t>
            </w:r>
            <w:r w:rsidR="002F6496">
              <w:rPr>
                <w:rFonts w:cstheme="minorHAnsi"/>
                <w:b/>
                <w:sz w:val="18"/>
                <w:szCs w:val="18"/>
              </w:rPr>
              <w:t xml:space="preserve"> Amount Payable</w:t>
            </w:r>
          </w:p>
        </w:tc>
        <w:sdt>
          <w:sdtPr>
            <w:rPr>
              <w:rFonts w:cstheme="minorHAnsi"/>
              <w:b/>
              <w:sz w:val="18"/>
              <w:szCs w:val="18"/>
            </w:rPr>
            <w:alias w:val="#Nav: /Header/amountRound"/>
            <w:tag w:val="#Nav: LyL_FESCM_EZ/60104"/>
            <w:id w:val="-81225299"/>
            <w:placeholder>
              <w:docPart w:val="F7312F1738A045F795D061F4BCDEDA3E"/>
            </w:placeholder>
            <w:dataBinding w:prefixMappings="xmlns:ns0='urn:microsoft-dynamics-nav/reports/LyL_FESCM_EZ/60104/'" w:xpath="/ns0:NavWordReportXmlPart[1]/ns0:Header[1]/ns0:amountRound[1]" w:storeItemID="{46E6093B-F854-40DB-B321-C2BAEC7D7C46}"/>
            <w:text/>
          </w:sdtPr>
          <w:sdtContent>
            <w:tc>
              <w:tcPr>
                <w:tcW w:w="1985" w:type="dxa"/>
                <w:tcMar>
                  <w:right w:w="0" w:type="dxa"/>
                </w:tcMar>
              </w:tcPr>
              <w:p w:rsidRPr="00B743A8" w:rsidR="00734272" w:rsidP="00505B66" w:rsidRDefault="00734272" w14:paraId="6620494D" w14:textId="70E74AF0">
                <w:pPr>
                  <w:pStyle w:val="Sinespaciado"/>
                  <w:spacing w:after="120"/>
                  <w:jc w:val="right"/>
                  <w:rPr>
                    <w:rFonts w:cstheme="minorHAnsi"/>
                    <w:b/>
                    <w:sz w:val="18"/>
                    <w:szCs w:val="18"/>
                  </w:rPr>
                </w:pPr>
                <w:r>
                  <w:rPr>
                    <w:rFonts w:cstheme="minorHAnsi"/>
                    <w:b/>
                    <w:sz w:val="18"/>
                    <w:szCs w:val="18"/>
                  </w:rPr>
                  <w:t>amountRound</w:t>
                </w:r>
              </w:p>
            </w:tc>
          </w:sdtContent>
        </w:sdt>
      </w:tr>
    </w:tbl>
    <w:p w:rsidRPr="00B743A8" w:rsidR="00D54DEE" w:rsidP="0072679D" w:rsidRDefault="00D54DEE" w14:paraId="0FE0EF41" w14:textId="06AB5734">
      <w:pPr>
        <w:keepNext/>
        <w:spacing w:before="60" w:after="60"/>
        <w:ind w:right="540"/>
        <w:jc w:val="right"/>
        <w:rPr>
          <w:rFonts w:cstheme="minorHAnsi"/>
          <w:b/>
          <w:sz w:val="18"/>
          <w:szCs w:val="18"/>
        </w:rPr>
      </w:pPr>
    </w:p>
    <w:tbl>
      <w:tblPr>
        <w:tblStyle w:val="Tablaconcuadrcul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110"/>
      </w:tblGrid>
      <w:tr w:rsidRPr="00B743A8" w:rsidR="0002475A" w:rsidTr="00E76137" w14:paraId="05DB8793" w14:textId="77777777">
        <w:tc>
          <w:tcPr>
            <w:tcW w:w="11110" w:type="dxa"/>
            <w:shd w:val="clear" w:color="auto" w:fill="D9D9D9" w:themeFill="background1" w:themeFillShade="D9"/>
          </w:tcPr>
          <w:p w:rsidRPr="00B743A8" w:rsidR="0002475A" w:rsidP="00BB0956" w:rsidRDefault="002F6496" w14:paraId="5A1C2C47" w14:textId="0F704A12">
            <w:pPr>
              <w:autoSpaceDE w:val="0"/>
              <w:autoSpaceDN w:val="0"/>
              <w:adjustRightInd w:val="0"/>
              <w:spacing w:after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Remarks</w:t>
            </w:r>
          </w:p>
        </w:tc>
      </w:tr>
      <w:tr w:rsidRPr="00B743A8" w:rsidR="00F75AD8" w:rsidTr="00216879" w14:paraId="6914065A" w14:textId="77777777">
        <w:trPr>
          <w:trHeight w:val="423"/>
        </w:trPr>
        <w:sdt>
          <w:sdtPr>
            <w:rPr>
              <w:sz w:val="16"/>
              <w:szCs w:val="16"/>
            </w:rPr>
            <w:alias w:val="#Nav: /Header/Observation"/>
            <w:tag w:val="#Nav: LyL_FESCM_EZ/60104"/>
            <w:id w:val="-758451935"/>
            <w:placeholder>
              <w:docPart w:val="DefaultPlaceholder_-1854013440"/>
            </w:placeholder>
            <w:dataBinding w:prefixMappings="xmlns:ns0='urn:microsoft-dynamics-nav/reports/LyL_FESCM_EZ/60104/'" w:xpath="/ns0:NavWordReportXmlPart[1]/ns0:Header[1]/ns0:Observation[1]" w:storeItemID="{46E6093B-F854-40DB-B321-C2BAEC7D7C46}"/>
            <w:text/>
          </w:sdtPr>
          <w:sdtContent>
            <w:tc>
              <w:tcPr>
                <w:tcW w:w="11110" w:type="dxa"/>
              </w:tcPr>
              <w:p w:rsidRPr="00FB1957" w:rsidR="00F75AD8" w:rsidP="00216879" w:rsidRDefault="00B10D8F" w14:paraId="0DD615EE" w14:textId="197CEA3D">
                <w:pPr>
                  <w:pStyle w:val="GroupSeparation"/>
                  <w:spacing w:after="0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Observation</w:t>
                </w:r>
              </w:p>
            </w:tc>
          </w:sdtContent>
        </w:sdt>
      </w:tr>
      <w:tr w:rsidRPr="00B743A8" w:rsidR="00F75AD8" w:rsidTr="00E76137" w14:paraId="667EF245" w14:textId="77777777">
        <w:tc>
          <w:tcPr>
            <w:tcW w:w="11110" w:type="dxa"/>
            <w:shd w:val="clear" w:color="auto" w:fill="D9D9D9" w:themeFill="background1" w:themeFillShade="D9"/>
          </w:tcPr>
          <w:p w:rsidRPr="00B743A8" w:rsidR="00F75AD8" w:rsidP="0002475A" w:rsidRDefault="002F6496" w14:paraId="460C7205" w14:textId="1D27374A">
            <w:pPr>
              <w:autoSpaceDE w:val="0"/>
              <w:autoSpaceDN w:val="0"/>
              <w:adjustRightInd w:val="0"/>
              <w:spacing w:after="0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Amount in Words</w:t>
            </w:r>
          </w:p>
        </w:tc>
      </w:tr>
      <w:tr w:rsidRPr="00B743A8" w:rsidR="00F75AD8" w:rsidTr="00E76137" w14:paraId="79002D85" w14:textId="77777777">
        <w:sdt>
          <w:sdtPr>
            <w:rPr>
              <w:rFonts w:cstheme="minorHAnsi"/>
              <w:sz w:val="16"/>
              <w:szCs w:val="16"/>
            </w:rPr>
            <w:alias w:val="#Nav: /Header/AmountInWords"/>
            <w:tag w:val="#Nav: LyL_FESCM_EZ/60104"/>
            <w:id w:val="1685786980"/>
            <w:placeholder>
              <w:docPart w:val="DefaultPlaceholder_-1854013440"/>
            </w:placeholder>
            <w:dataBinding w:prefixMappings="xmlns:ns0='urn:microsoft-dynamics-nav/reports/LyL_FESCM_EZ/60104/'" w:xpath="/ns0:NavWordReportXmlPart[1]/ns0:Header[1]/ns0:AmountInWords[1]" w:storeItemID="{46E6093B-F854-40DB-B321-C2BAEC7D7C46}"/>
            <w:text/>
          </w:sdtPr>
          <w:sdtContent>
            <w:tc>
              <w:tcPr>
                <w:tcW w:w="11110" w:type="dxa"/>
              </w:tcPr>
              <w:p w:rsidR="00F75AD8" w:rsidP="0002475A" w:rsidRDefault="00BF44D8" w14:paraId="6BB0CEF3" w14:textId="67F7F817">
                <w:pPr>
                  <w:autoSpaceDE w:val="0"/>
                  <w:autoSpaceDN w:val="0"/>
                  <w:adjustRightInd w:val="0"/>
                  <w:spacing w:after="0"/>
                  <w:rPr>
                    <w:rFonts w:cstheme="minorHAnsi"/>
                    <w:b/>
                    <w:bCs/>
                    <w:sz w:val="16"/>
                    <w:szCs w:val="16"/>
                  </w:rPr>
                </w:pPr>
                <w:r w:rsidRPr="00BF44D8">
                  <w:rPr>
                    <w:rFonts w:cstheme="minorHAnsi"/>
                    <w:sz w:val="16"/>
                    <w:szCs w:val="16"/>
                  </w:rPr>
                  <w:t>AmountInWords</w:t>
                </w:r>
              </w:p>
            </w:tc>
          </w:sdtContent>
        </w:sdt>
      </w:tr>
      <w:tr w:rsidRPr="00B743A8" w:rsidR="00FB1957" w:rsidTr="00FB1957" w14:paraId="07CA330B" w14:textId="77777777">
        <w:tc>
          <w:tcPr>
            <w:tcW w:w="11110" w:type="dxa"/>
            <w:shd w:val="clear" w:color="auto" w:fill="D0CECE" w:themeFill="background2" w:themeFillShade="E6"/>
          </w:tcPr>
          <w:p w:rsidRPr="00FB1957" w:rsidR="00FB1957" w:rsidP="0002475A" w:rsidRDefault="00A84DA5" w14:paraId="7E5B188F" w14:textId="0F4FF598">
            <w:pPr>
              <w:autoSpaceDE w:val="0"/>
              <w:autoSpaceDN w:val="0"/>
              <w:adjustRightInd w:val="0"/>
              <w:spacing w:after="0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Document link</w:t>
            </w:r>
          </w:p>
        </w:tc>
      </w:tr>
      <w:tr w:rsidRPr="00B743A8" w:rsidR="00FB1957" w:rsidTr="00E76137" w14:paraId="5767F837" w14:textId="77777777">
        <w:sdt>
          <w:sdtPr>
            <w:rPr>
              <w:rFonts w:cstheme="minorHAnsi"/>
              <w:sz w:val="16"/>
              <w:szCs w:val="16"/>
            </w:rPr>
            <w:alias w:val="#Nav: /Header/linkNotes"/>
            <w:tag w:val="#Nav: LyL_FESCM_EZ/60104"/>
            <w:id w:val="-909534716"/>
            <w:placeholder>
              <w:docPart w:val="DefaultPlaceholder_-1854013440"/>
            </w:placeholder>
            <w:dataBinding w:prefixMappings="xmlns:ns0='urn:microsoft-dynamics-nav/reports/LyL_FESCM_EZ/60104/'" w:xpath="/ns0:NavWordReportXmlPart[1]/ns0:Header[1]/ns0:linkNotes[1]" w:storeItemID="{10DC04C9-40E1-4D1C-95EA-35F0497282F2}"/>
            <w:text/>
          </w:sdtPr>
          <w:sdtContent>
            <w:tc>
              <w:tcPr>
                <w:tcW w:w="11110" w:type="dxa"/>
              </w:tcPr>
              <w:p w:rsidR="00FB1957" w:rsidP="0002475A" w:rsidRDefault="00FB1957" w14:paraId="633A875D" w14:textId="2637D70E">
                <w:pPr>
                  <w:autoSpaceDE w:val="0"/>
                  <w:autoSpaceDN w:val="0"/>
                  <w:adjustRightInd w:val="0"/>
                  <w:spacing w:after="0"/>
                  <w:rPr>
                    <w:rFonts w:cstheme="minorHAnsi"/>
                    <w:sz w:val="16"/>
                    <w:szCs w:val="16"/>
                  </w:rPr>
                </w:pPr>
                <w:r>
                  <w:rPr>
                    <w:rFonts w:cstheme="minorHAnsi"/>
                    <w:sz w:val="16"/>
                    <w:szCs w:val="16"/>
                  </w:rPr>
                  <w:t>linkNotes</w:t>
                </w:r>
              </w:p>
            </w:tc>
          </w:sdtContent>
        </w:sdt>
      </w:tr>
      <w:tr w:rsidRPr="00B743A8" w:rsidR="00F75AD8" w:rsidTr="006D43F0" w14:paraId="4479DDED" w14:textId="77777777">
        <w:trPr>
          <w:trHeight w:val="635"/>
        </w:trPr>
        <w:tc>
          <w:tcPr>
            <w:tcW w:w="11110" w:type="dxa"/>
          </w:tcPr>
          <w:p w:rsidRPr="00E624C4" w:rsidR="00444075" w:rsidP="000637DF" w:rsidRDefault="00444075" w14:paraId="787BE7D5" w14:textId="409B9C53">
            <w:pPr>
              <w:pStyle w:val="Encabezado"/>
              <w:rPr>
                <w:sz w:val="16"/>
                <w:szCs w:val="16"/>
              </w:rPr>
            </w:pPr>
          </w:p>
        </w:tc>
      </w:tr>
    </w:tbl>
    <w:p w:rsidR="005568B1" w:rsidP="00892D94" w:rsidRDefault="005568B1" w14:paraId="54C1B783" w14:textId="22D970CF">
      <w:pPr>
        <w:rPr>
          <w:rFonts w:cstheme="minorHAnsi"/>
          <w:sz w:val="16"/>
          <w:szCs w:val="16"/>
        </w:rPr>
      </w:pPr>
    </w:p>
    <w:p w:rsidRPr="00480E67" w:rsidR="00480E67" w:rsidP="00480E67" w:rsidRDefault="00480E67" w14:paraId="21DABB23" w14:textId="77777777">
      <w:pPr>
        <w:rPr>
          <w:rFonts w:cstheme="minorHAnsi"/>
          <w:sz w:val="16"/>
          <w:szCs w:val="16"/>
        </w:rPr>
      </w:pPr>
    </w:p>
    <w:p w:rsidRPr="00480E67" w:rsidR="00480E67" w:rsidP="00480E67" w:rsidRDefault="00480E67" w14:paraId="31CF3546" w14:textId="77777777">
      <w:pPr>
        <w:rPr>
          <w:rFonts w:cstheme="minorHAnsi"/>
          <w:sz w:val="16"/>
          <w:szCs w:val="16"/>
        </w:rPr>
      </w:pPr>
    </w:p>
    <w:p w:rsidRPr="00480E67" w:rsidR="00480E67" w:rsidP="00480E67" w:rsidRDefault="00480E67" w14:paraId="08959487" w14:textId="77777777">
      <w:pPr>
        <w:rPr>
          <w:rFonts w:cstheme="minorHAnsi"/>
          <w:sz w:val="16"/>
          <w:szCs w:val="16"/>
        </w:rPr>
      </w:pPr>
    </w:p>
    <w:p w:rsidRPr="00480E67" w:rsidR="00480E67" w:rsidP="00480E67" w:rsidRDefault="00480E67" w14:paraId="73930DCB" w14:textId="77777777">
      <w:pPr>
        <w:rPr>
          <w:rFonts w:cstheme="minorHAnsi"/>
          <w:sz w:val="16"/>
          <w:szCs w:val="16"/>
        </w:rPr>
      </w:pPr>
    </w:p>
    <w:p w:rsidRPr="00480E67" w:rsidR="00480E67" w:rsidP="00D9649B" w:rsidRDefault="00D9649B" w14:paraId="6B6EEC79" w14:textId="583DE2C5">
      <w:pPr>
        <w:tabs>
          <w:tab w:val="left" w:pos="3885"/>
        </w:tabs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ab/>
      </w:r>
    </w:p>
    <w:sectPr w:rsidRPr="00480E67" w:rsidR="00480E67" w:rsidSect="0088065B">
      <w:headerReference w:type="default" r:id="rId8"/>
      <w:footerReference w:type="default" r:id="rId9"/>
      <w:headerReference w:type="first" r:id="rId10"/>
      <w:pgSz w:w="11906" w:h="16838" w:code="9"/>
      <w:pgMar w:top="1080" w:right="360" w:bottom="360" w:left="426" w:header="576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03498" w:rsidP="00E40C63" w:rsidRDefault="00803498" w14:paraId="7761AFBC" w14:textId="77777777">
      <w:pPr>
        <w:spacing w:after="0"/>
      </w:pPr>
      <w:r>
        <w:separator/>
      </w:r>
    </w:p>
  </w:endnote>
  <w:endnote w:type="continuationSeparator" w:id="0">
    <w:p w:rsidR="00803498" w:rsidP="00E40C63" w:rsidRDefault="00803498" w14:paraId="0200B1FA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1120"/>
    </w:tblGrid>
    <w:tr w:rsidRPr="00982950" w:rsidR="001D1CE2" w:rsidTr="00C43401" w14:paraId="16F0C7DE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aconcuadrcula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10509"/>
          </w:tblGrid>
          <w:tr w:rsidR="00C43401" w:rsidTr="00C43401" w14:paraId="0A14E425" w14:textId="77777777">
            <w:sdt>
              <w:sdtPr>
                <w:rPr>
                  <w:lang w:val="da-DK"/>
                </w:rPr>
                <w:alias w:val="#Nav: /Header/CompanyLegalStatement"/>
                <w:tag w:val="#Nav: LyL_FESCM_EZ/60104"/>
                <w:id w:val="-207500241"/>
                <w:placeholder>
                  <w:docPart w:val="D74323E5E83F4DBCB91329738FC0774A"/>
                </w:placeholder>
                <w:dataBinding w:prefixMappings="xmlns:ns0='urn:microsoft-dynamics-nav/reports/LyL_FESCM_EZ/60104/'" w:xpath="/ns0:NavWordReportXmlPart[1]/ns0:Header[1]/ns0:CompanyLegalStatement[1]" w:storeItemID="{46E6093B-F854-40DB-B321-C2BAEC7D7C46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13BE6427" w14:textId="77777777">
                    <w:pPr>
                      <w:pStyle w:val="Sinespaciado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5E8106DA" w14:textId="77777777">
          <w:pPr>
            <w:pStyle w:val="Sinespaciado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2E304DFD" w14:textId="77777777">
    <w:pPr>
      <w:pStyle w:val="Piedepgina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03498" w:rsidP="00E40C63" w:rsidRDefault="00803498" w14:paraId="5A02CC57" w14:textId="77777777">
      <w:pPr>
        <w:spacing w:after="0"/>
      </w:pPr>
      <w:r>
        <w:separator/>
      </w:r>
    </w:p>
  </w:footnote>
  <w:footnote w:type="continuationSeparator" w:id="0">
    <w:p w:rsidR="00803498" w:rsidP="00E40C63" w:rsidRDefault="00803498" w14:paraId="3D4A5B79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14"/>
      <w:gridCol w:w="4606"/>
    </w:tblGrid>
    <w:tr w:rsidRPr="005E0D9B" w:rsidR="00C43401" w:rsidTr="00772EA7" w14:paraId="2EFCC70A" w14:textId="77777777">
      <w:tc>
        <w:tcPr>
          <w:tcW w:w="2929" w:type="pct"/>
        </w:tcPr>
        <w:p w:rsidRPr="005E0D9B" w:rsidR="00C43401" w:rsidP="00C43401" w:rsidRDefault="00000000" w14:paraId="10910E24" w14:textId="77777777">
          <w:pPr>
            <w:pStyle w:val="Sinespaciado"/>
            <w:rPr>
              <w:rFonts w:ascii="Verdana" w:hAnsi="Verdana"/>
              <w:b/>
              <w:sz w:val="18"/>
              <w:szCs w:val="18"/>
            </w:rPr>
          </w:pPr>
          <w:sdt>
            <w:sdtPr>
              <w:rPr>
                <w:rFonts w:ascii="Verdana" w:hAnsi="Verdana"/>
                <w:b/>
                <w:sz w:val="18"/>
                <w:szCs w:val="18"/>
              </w:rPr>
              <w:alias w:val="#Nav: /Header/Page_Lbl"/>
              <w:tag w:val="#Nav: LyL_FESCM_EZ/60104"/>
              <w:id w:val="-1719745130"/>
              <w:placeholder>
                <w:docPart w:val="85F17D8968A64DA6A4F66CAAC909213D"/>
              </w:placeholder>
              <w:dataBinding w:prefixMappings="xmlns:ns0='urn:microsoft-dynamics-nav/reports/LyL_FESCM_EZ/60104/'" w:xpath="/ns0:NavWordReportXmlPart[1]/ns0:Header[1]/ns0:Page_Lbl[1]" w:storeItemID="{46E6093B-F854-40DB-B321-C2BAEC7D7C46}"/>
              <w:text/>
            </w:sdtPr>
            <w:sdtContent>
              <w:r w:rsidRPr="005E0D9B" w:rsidR="00C43401">
                <w:rPr>
                  <w:rFonts w:ascii="Verdana" w:hAnsi="Verdana"/>
                  <w:b/>
                  <w:sz w:val="18"/>
                  <w:szCs w:val="18"/>
                </w:rPr>
                <w:t>Page_Lbl</w:t>
              </w:r>
            </w:sdtContent>
          </w:sdt>
          <w:r w:rsidRPr="005E0D9B" w:rsidR="00C43401">
            <w:rPr>
              <w:rFonts w:ascii="Verdana" w:hAnsi="Verdana"/>
              <w:b/>
              <w:sz w:val="18"/>
              <w:szCs w:val="18"/>
            </w:rPr>
            <w:t xml:space="preserve">  </w:t>
          </w:r>
          <w:r w:rsidRPr="005E0D9B" w:rsidR="00C43401">
            <w:rPr>
              <w:rFonts w:ascii="Verdana" w:hAnsi="Verdana"/>
              <w:b/>
              <w:bCs/>
              <w:sz w:val="18"/>
              <w:szCs w:val="18"/>
            </w:rPr>
            <w:fldChar w:fldCharType="begin"/>
          </w:r>
          <w:r w:rsidRPr="005E0D9B" w:rsidR="00C43401">
            <w:rPr>
              <w:rFonts w:ascii="Verdana" w:hAnsi="Verdana"/>
              <w:b/>
              <w:bCs/>
              <w:sz w:val="18"/>
              <w:szCs w:val="18"/>
            </w:rPr>
            <w:instrText xml:space="preserve"> PAGE  \* Arabic  \* MERGEFORMAT </w:instrText>
          </w:r>
          <w:r w:rsidRPr="005E0D9B" w:rsidR="00C43401">
            <w:rPr>
              <w:rFonts w:ascii="Verdana" w:hAnsi="Verdana"/>
              <w:b/>
              <w:bCs/>
              <w:sz w:val="18"/>
              <w:szCs w:val="18"/>
            </w:rPr>
            <w:fldChar w:fldCharType="separate"/>
          </w:r>
          <w:r w:rsidR="00A04AF1">
            <w:rPr>
              <w:rFonts w:ascii="Verdana" w:hAnsi="Verdana"/>
              <w:b/>
              <w:bCs/>
              <w:noProof/>
              <w:sz w:val="18"/>
              <w:szCs w:val="18"/>
            </w:rPr>
            <w:t>2</w:t>
          </w:r>
          <w:r w:rsidRPr="005E0D9B" w:rsidR="00C43401">
            <w:rPr>
              <w:rFonts w:ascii="Verdana" w:hAnsi="Verdana"/>
              <w:b/>
              <w:bCs/>
              <w:sz w:val="18"/>
              <w:szCs w:val="18"/>
            </w:rPr>
            <w:fldChar w:fldCharType="end"/>
          </w:r>
          <w:r w:rsidRPr="005E0D9B" w:rsidR="00C43401">
            <w:rPr>
              <w:rFonts w:ascii="Verdana" w:hAnsi="Verdana"/>
              <w:b/>
              <w:sz w:val="18"/>
              <w:szCs w:val="18"/>
            </w:rPr>
            <w:t xml:space="preserve"> / </w:t>
          </w:r>
          <w:r w:rsidRPr="005E0D9B" w:rsidR="00C43401">
            <w:rPr>
              <w:rFonts w:ascii="Verdana" w:hAnsi="Verdana"/>
              <w:b/>
              <w:bCs/>
              <w:sz w:val="18"/>
              <w:szCs w:val="18"/>
            </w:rPr>
            <w:fldChar w:fldCharType="begin"/>
          </w:r>
          <w:r w:rsidRPr="005E0D9B" w:rsidR="00C43401">
            <w:rPr>
              <w:rFonts w:ascii="Verdana" w:hAnsi="Verdana"/>
              <w:b/>
              <w:bCs/>
              <w:sz w:val="18"/>
              <w:szCs w:val="18"/>
            </w:rPr>
            <w:instrText xml:space="preserve"> NUMPAGES  \* Arabic  \* MERGEFORMAT </w:instrText>
          </w:r>
          <w:r w:rsidRPr="005E0D9B" w:rsidR="00C43401">
            <w:rPr>
              <w:rFonts w:ascii="Verdana" w:hAnsi="Verdana"/>
              <w:b/>
              <w:bCs/>
              <w:sz w:val="18"/>
              <w:szCs w:val="18"/>
            </w:rPr>
            <w:fldChar w:fldCharType="separate"/>
          </w:r>
          <w:r w:rsidR="00A04AF1">
            <w:rPr>
              <w:rFonts w:ascii="Verdana" w:hAnsi="Verdana"/>
              <w:b/>
              <w:bCs/>
              <w:noProof/>
              <w:sz w:val="18"/>
              <w:szCs w:val="18"/>
            </w:rPr>
            <w:t>2</w:t>
          </w:r>
          <w:r w:rsidRPr="005E0D9B" w:rsidR="00C43401">
            <w:rPr>
              <w:rFonts w:ascii="Verdana" w:hAnsi="Verdana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2071" w:type="pct"/>
        </w:tcPr>
        <w:p w:rsidRPr="005E0D9B" w:rsidR="00C43401" w:rsidP="00C43401" w:rsidRDefault="00C43401" w14:paraId="27D845DC" w14:textId="77777777">
          <w:pPr>
            <w:pStyle w:val="Encabezado"/>
            <w:jc w:val="right"/>
            <w:rPr>
              <w:rFonts w:ascii="Verdana" w:hAnsi="Verdana"/>
              <w:b/>
              <w:sz w:val="18"/>
              <w:szCs w:val="18"/>
            </w:rPr>
          </w:pPr>
        </w:p>
      </w:tc>
    </w:tr>
  </w:tbl>
  <w:p w:rsidRPr="001D1CE2" w:rsidR="00D6006D" w:rsidP="00D6006D" w:rsidRDefault="00D6006D" w14:paraId="326C945D" w14:textId="77777777">
    <w:pPr>
      <w:pStyle w:val="Encabezado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4973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5510"/>
      <w:gridCol w:w="2873"/>
    </w:tblGrid>
    <w:tr w:rsidRPr="00F105DD" w:rsidR="00A16A3F" w:rsidTr="00892D94" w14:paraId="0F631E4D" w14:textId="77777777">
      <w:trPr>
        <w:trHeight w:val="277"/>
      </w:trPr>
      <w:tc>
        <w:tcPr>
          <w:tcW w:w="1210" w:type="pct"/>
          <w:vMerge w:val="restart"/>
        </w:tcPr>
        <w:p w:rsidR="00C36152" w:rsidP="00A85EBA" w:rsidRDefault="00C36152" w14:paraId="0418DD5A" w14:textId="77777777">
          <w:pPr>
            <w:spacing w:after="0"/>
            <w:jc w:val="center"/>
            <w:rPr>
              <w:rFonts w:ascii="Verdana" w:hAnsi="Verdana"/>
              <w:sz w:val="20"/>
              <w:szCs w:val="20"/>
            </w:rPr>
          </w:pPr>
        </w:p>
        <w:sdt>
          <w:sdtPr>
            <w:rPr>
              <w:rFonts w:ascii="Verdana" w:hAnsi="Verdana"/>
              <w:sz w:val="20"/>
              <w:szCs w:val="20"/>
            </w:rPr>
            <w:alias w:val="#Nav: /Header/CompanyPicture"/>
            <w:tag w:val="#Nav: LyL_FESCM_EZ/60104"/>
            <w:id w:val="1399554161"/>
            <w:dataBinding w:prefixMappings="xmlns:ns0='urn:microsoft-dynamics-nav/reports/LyL_FESCM_EZ/60104/'" w:xpath="/ns0:NavWordReportXmlPart[1]/ns0:Header[1]/ns0:CompanyPicture[1]" w:storeItemID="{46E6093B-F854-40DB-B321-C2BAEC7D7C46}"/>
            <w:picture/>
          </w:sdtPr>
          <w:sdtContent>
            <w:p w:rsidRPr="00F105DD" w:rsidR="00C36152" w:rsidP="00A85EBA" w:rsidRDefault="00C36152" w14:paraId="2328F8A1" w14:textId="38DDA0B0">
              <w:pPr>
                <w:spacing w:after="0"/>
                <w:jc w:val="center"/>
                <w:rPr>
                  <w:rFonts w:ascii="Verdana" w:hAnsi="Verdana"/>
                  <w:sz w:val="20"/>
                  <w:szCs w:val="20"/>
                </w:rPr>
              </w:pPr>
              <w:r>
                <w:rPr>
                  <w:rFonts w:ascii="Verdana" w:hAnsi="Verdana"/>
                  <w:noProof/>
                  <w:sz w:val="20"/>
                  <w:szCs w:val="20"/>
                </w:rPr>
                <w:drawing>
                  <wp:inline distT="0" distB="0" distL="0" distR="0" wp14:anchorId="0D5F4066" wp14:editId="635B735C">
                    <wp:extent cx="1304925" cy="1304925"/>
                    <wp:effectExtent l="0" t="0" r="9525" b="9525"/>
                    <wp:docPr id="5" name="Imagen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5" name="Imagen 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04925" cy="130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  <w:tc>
        <w:tcPr>
          <w:tcW w:w="2491" w:type="pct"/>
        </w:tcPr>
        <w:p w:rsidRPr="00B743A8" w:rsidR="00A16A3F" w:rsidP="00BF44D8" w:rsidRDefault="00A16A3F" w14:paraId="75D6F853" w14:textId="696BBE84">
          <w:pPr>
            <w:spacing w:after="0"/>
            <w:jc w:val="center"/>
            <w:rPr>
              <w:rFonts w:cstheme="minorHAnsi"/>
              <w:b/>
              <w:sz w:val="18"/>
              <w:szCs w:val="18"/>
            </w:rPr>
          </w:pPr>
        </w:p>
      </w:tc>
      <w:tc>
        <w:tcPr>
          <w:tcW w:w="1299" w:type="pct"/>
          <w:vMerge w:val="restart"/>
          <w:vAlign w:val="center"/>
        </w:tcPr>
        <w:p w:rsidRPr="009E1347" w:rsidR="00A16A3F" w:rsidP="00892D94" w:rsidRDefault="00A16A3F" w14:paraId="11FC194B" w14:textId="596A50F0">
          <w:pPr>
            <w:spacing w:after="160"/>
            <w:jc w:val="right"/>
            <w:rPr>
              <w:rFonts w:ascii="Verdana" w:hAnsi="Verdana"/>
              <w:sz w:val="18"/>
              <w:szCs w:val="18"/>
            </w:rPr>
          </w:pPr>
        </w:p>
      </w:tc>
    </w:tr>
    <w:tr w:rsidRPr="00974A38" w:rsidR="00A16A3F" w:rsidTr="006D43F0" w14:paraId="73FFD695" w14:textId="77777777">
      <w:trPr>
        <w:trHeight w:val="311"/>
      </w:trPr>
      <w:tc>
        <w:tcPr>
          <w:tcW w:w="1210" w:type="pct"/>
          <w:vMerge/>
        </w:tcPr>
        <w:p w:rsidRPr="00F105DD" w:rsidR="00A16A3F" w:rsidP="00A85EBA" w:rsidRDefault="00A16A3F" w14:paraId="688E3175" w14:textId="77777777">
          <w:pPr>
            <w:spacing w:after="120"/>
            <w:jc w:val="center"/>
            <w:rPr>
              <w:rFonts w:ascii="Verdana" w:hAnsi="Verdana"/>
              <w:sz w:val="20"/>
              <w:szCs w:val="20"/>
            </w:rPr>
          </w:pPr>
        </w:p>
      </w:tc>
      <w:tc>
        <w:tcPr>
          <w:tcW w:w="2491" w:type="pct"/>
        </w:tcPr>
        <w:p w:rsidRPr="00892D94" w:rsidR="00A16A3F" w:rsidP="00922782" w:rsidRDefault="00A16A3F" w14:paraId="320C4C44" w14:textId="10530207">
          <w:pPr>
            <w:pStyle w:val="Encabezado"/>
            <w:jc w:val="center"/>
            <w:rPr>
              <w:rFonts w:cstheme="minorHAnsi"/>
              <w:sz w:val="18"/>
              <w:szCs w:val="18"/>
              <w:lang w:val="es-CO"/>
            </w:rPr>
          </w:pPr>
        </w:p>
      </w:tc>
      <w:tc>
        <w:tcPr>
          <w:tcW w:w="1299" w:type="pct"/>
          <w:vMerge/>
        </w:tcPr>
        <w:p w:rsidRPr="00892D94" w:rsidR="00A16A3F" w:rsidP="00575931" w:rsidRDefault="00A16A3F" w14:paraId="712D5AC3" w14:textId="26C6F67B">
          <w:pPr>
            <w:spacing w:after="120"/>
            <w:rPr>
              <w:rFonts w:ascii="Verdana" w:hAnsi="Verdana"/>
              <w:sz w:val="20"/>
              <w:szCs w:val="20"/>
              <w:lang w:val="es-CO"/>
            </w:rPr>
          </w:pPr>
        </w:p>
      </w:tc>
    </w:tr>
    <w:tr w:rsidRPr="00F105DD" w:rsidR="00A16A3F" w:rsidTr="006D43F0" w14:paraId="19DF47AC" w14:textId="77777777">
      <w:trPr>
        <w:trHeight w:val="157"/>
      </w:trPr>
      <w:tc>
        <w:tcPr>
          <w:tcW w:w="1210" w:type="pct"/>
          <w:vMerge/>
        </w:tcPr>
        <w:p w:rsidRPr="00892D94" w:rsidR="00A16A3F" w:rsidP="00A16A3F" w:rsidRDefault="00A16A3F" w14:paraId="38D81A20" w14:textId="77777777">
          <w:pPr>
            <w:spacing w:after="120"/>
            <w:jc w:val="center"/>
            <w:rPr>
              <w:rFonts w:ascii="Verdana" w:hAnsi="Verdana"/>
              <w:sz w:val="20"/>
              <w:szCs w:val="20"/>
              <w:lang w:val="es-CO"/>
            </w:rPr>
          </w:pPr>
        </w:p>
      </w:tc>
      <w:tc>
        <w:tcPr>
          <w:tcW w:w="2491" w:type="pct"/>
        </w:tcPr>
        <w:p w:rsidRPr="00B743A8" w:rsidR="00A16A3F" w:rsidP="00A16A3F" w:rsidRDefault="00A16A3F" w14:paraId="556F0B2D" w14:textId="5B8171A0">
          <w:pPr>
            <w:spacing w:after="80"/>
            <w:jc w:val="center"/>
            <w:rPr>
              <w:rFonts w:cstheme="minorHAnsi"/>
              <w:sz w:val="18"/>
              <w:szCs w:val="18"/>
            </w:rPr>
          </w:pPr>
        </w:p>
      </w:tc>
      <w:tc>
        <w:tcPr>
          <w:tcW w:w="1299" w:type="pct"/>
          <w:vMerge/>
        </w:tcPr>
        <w:p w:rsidRPr="00F105DD" w:rsidR="00A16A3F" w:rsidP="00575931" w:rsidRDefault="00A16A3F" w14:paraId="1E0DFE3E" w14:textId="77777777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</w:tr>
    <w:tr w:rsidRPr="00974A38" w:rsidR="00A16A3F" w:rsidTr="006D43F0" w14:paraId="5A90B76B" w14:textId="77777777">
      <w:trPr>
        <w:trHeight w:val="167"/>
      </w:trPr>
      <w:tc>
        <w:tcPr>
          <w:tcW w:w="1210" w:type="pct"/>
          <w:vMerge/>
        </w:tcPr>
        <w:p w:rsidRPr="00F105DD" w:rsidR="00A16A3F" w:rsidP="00A16A3F" w:rsidRDefault="00A16A3F" w14:paraId="25CD5F56" w14:textId="77777777">
          <w:pPr>
            <w:spacing w:after="120"/>
            <w:jc w:val="center"/>
            <w:rPr>
              <w:rFonts w:ascii="Verdana" w:hAnsi="Verdana"/>
              <w:sz w:val="20"/>
              <w:szCs w:val="20"/>
            </w:rPr>
          </w:pPr>
        </w:p>
      </w:tc>
      <w:tc>
        <w:tcPr>
          <w:tcW w:w="2491" w:type="pct"/>
        </w:tcPr>
        <w:p w:rsidRPr="000637DF" w:rsidR="00A16A3F" w:rsidP="001A2EFF" w:rsidRDefault="00A16A3F" w14:paraId="52CF3584" w14:textId="23C46EFD">
          <w:pPr>
            <w:spacing w:after="0"/>
            <w:jc w:val="center"/>
            <w:rPr>
              <w:rFonts w:cstheme="minorHAnsi"/>
              <w:sz w:val="24"/>
              <w:szCs w:val="24"/>
              <w:lang w:val="es-CO"/>
            </w:rPr>
          </w:pPr>
        </w:p>
      </w:tc>
      <w:tc>
        <w:tcPr>
          <w:tcW w:w="1299" w:type="pct"/>
          <w:vMerge/>
        </w:tcPr>
        <w:p w:rsidRPr="00892D94" w:rsidR="00A16A3F" w:rsidP="00575931" w:rsidRDefault="00A16A3F" w14:paraId="58C00BC7" w14:textId="77777777">
          <w:pPr>
            <w:spacing w:after="120"/>
            <w:rPr>
              <w:rFonts w:ascii="Verdana" w:hAnsi="Verdana"/>
              <w:sz w:val="20"/>
              <w:szCs w:val="20"/>
              <w:lang w:val="es-CO"/>
            </w:rPr>
          </w:pPr>
        </w:p>
      </w:tc>
    </w:tr>
    <w:tr w:rsidRPr="00F105DD" w:rsidR="00A16A3F" w:rsidTr="006D43F0" w14:paraId="35DCA207" w14:textId="77777777">
      <w:trPr>
        <w:trHeight w:val="157"/>
      </w:trPr>
      <w:tc>
        <w:tcPr>
          <w:tcW w:w="1210" w:type="pct"/>
          <w:vMerge/>
        </w:tcPr>
        <w:p w:rsidRPr="00892D94" w:rsidR="00A16A3F" w:rsidP="00A16A3F" w:rsidRDefault="00A16A3F" w14:paraId="7CD973D0" w14:textId="77777777">
          <w:pPr>
            <w:spacing w:after="120"/>
            <w:jc w:val="center"/>
            <w:rPr>
              <w:rFonts w:ascii="Verdana" w:hAnsi="Verdana"/>
              <w:sz w:val="20"/>
              <w:szCs w:val="20"/>
              <w:lang w:val="es-CO"/>
            </w:rPr>
          </w:pPr>
        </w:p>
      </w:tc>
      <w:tc>
        <w:tcPr>
          <w:tcW w:w="2491" w:type="pct"/>
        </w:tcPr>
        <w:p w:rsidRPr="000637DF" w:rsidR="001A2EFF" w:rsidP="001A2EFF" w:rsidRDefault="001D3015" w14:paraId="3D3CDAA3" w14:textId="460DBB1C">
          <w:pPr>
            <w:spacing w:after="0"/>
            <w:jc w:val="center"/>
            <w:rPr>
              <w:rFonts w:cstheme="minorHAnsi"/>
              <w:sz w:val="24"/>
              <w:szCs w:val="24"/>
            </w:rPr>
          </w:pPr>
          <w:r>
            <w:rPr>
              <w:rFonts w:cstheme="minorHAnsi"/>
              <w:b/>
              <w:bCs/>
              <w:sz w:val="24"/>
              <w:szCs w:val="24"/>
            </w:rPr>
            <w:t xml:space="preserve">SALES CREDIT NOTE </w:t>
          </w:r>
        </w:p>
      </w:tc>
      <w:tc>
        <w:tcPr>
          <w:tcW w:w="1299" w:type="pct"/>
          <w:vMerge/>
        </w:tcPr>
        <w:p w:rsidRPr="00F105DD" w:rsidR="00A16A3F" w:rsidP="00575931" w:rsidRDefault="00A16A3F" w14:paraId="29978BD8" w14:textId="77777777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</w:tr>
  </w:tbl>
  <w:p w:rsidRPr="00BF44D8" w:rsidR="00C43401" w:rsidP="00444075" w:rsidRDefault="00C43401" w14:paraId="689BD918" w14:textId="2EA29A10">
    <w:pPr>
      <w:pStyle w:val="Encabezado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342E"/>
    <w:rsid w:val="00013FC3"/>
    <w:rsid w:val="0002475A"/>
    <w:rsid w:val="00032E69"/>
    <w:rsid w:val="000357EB"/>
    <w:rsid w:val="000404B0"/>
    <w:rsid w:val="000410B8"/>
    <w:rsid w:val="00042194"/>
    <w:rsid w:val="000423BE"/>
    <w:rsid w:val="00056E7C"/>
    <w:rsid w:val="000637DF"/>
    <w:rsid w:val="00070EE8"/>
    <w:rsid w:val="00070F71"/>
    <w:rsid w:val="00074151"/>
    <w:rsid w:val="000844A3"/>
    <w:rsid w:val="00084BC6"/>
    <w:rsid w:val="00085400"/>
    <w:rsid w:val="0008693A"/>
    <w:rsid w:val="00092479"/>
    <w:rsid w:val="0009629C"/>
    <w:rsid w:val="000A143E"/>
    <w:rsid w:val="000A18ED"/>
    <w:rsid w:val="000A665A"/>
    <w:rsid w:val="000B22DC"/>
    <w:rsid w:val="000B4E0B"/>
    <w:rsid w:val="000C15DB"/>
    <w:rsid w:val="000C3DD4"/>
    <w:rsid w:val="000C7EE9"/>
    <w:rsid w:val="000D5A6D"/>
    <w:rsid w:val="000D6A61"/>
    <w:rsid w:val="000E071F"/>
    <w:rsid w:val="000F13E5"/>
    <w:rsid w:val="000F15EA"/>
    <w:rsid w:val="000F446E"/>
    <w:rsid w:val="000F67CD"/>
    <w:rsid w:val="00103846"/>
    <w:rsid w:val="00110109"/>
    <w:rsid w:val="00111744"/>
    <w:rsid w:val="0011793B"/>
    <w:rsid w:val="00121141"/>
    <w:rsid w:val="00123A7D"/>
    <w:rsid w:val="0012661C"/>
    <w:rsid w:val="00126D5A"/>
    <w:rsid w:val="00130677"/>
    <w:rsid w:val="001312B0"/>
    <w:rsid w:val="00134A71"/>
    <w:rsid w:val="0013730F"/>
    <w:rsid w:val="001518C8"/>
    <w:rsid w:val="00151C73"/>
    <w:rsid w:val="001621D9"/>
    <w:rsid w:val="00164F25"/>
    <w:rsid w:val="00182C70"/>
    <w:rsid w:val="001845EE"/>
    <w:rsid w:val="00186059"/>
    <w:rsid w:val="00193B02"/>
    <w:rsid w:val="00193F2D"/>
    <w:rsid w:val="001A0E75"/>
    <w:rsid w:val="001A2EFF"/>
    <w:rsid w:val="001B793C"/>
    <w:rsid w:val="001C7E7F"/>
    <w:rsid w:val="001D1CE2"/>
    <w:rsid w:val="001D3015"/>
    <w:rsid w:val="001D6807"/>
    <w:rsid w:val="001D77B9"/>
    <w:rsid w:val="001F4E02"/>
    <w:rsid w:val="001F76A3"/>
    <w:rsid w:val="0020108A"/>
    <w:rsid w:val="0020213D"/>
    <w:rsid w:val="00207F4C"/>
    <w:rsid w:val="00211582"/>
    <w:rsid w:val="00211C4F"/>
    <w:rsid w:val="00216879"/>
    <w:rsid w:val="002334A5"/>
    <w:rsid w:val="00235CA0"/>
    <w:rsid w:val="002459EC"/>
    <w:rsid w:val="00245B0E"/>
    <w:rsid w:val="002600B0"/>
    <w:rsid w:val="00260EF0"/>
    <w:rsid w:val="00261876"/>
    <w:rsid w:val="0026269B"/>
    <w:rsid w:val="002669DB"/>
    <w:rsid w:val="00267F37"/>
    <w:rsid w:val="00273BA9"/>
    <w:rsid w:val="00286D80"/>
    <w:rsid w:val="0029064F"/>
    <w:rsid w:val="002910DD"/>
    <w:rsid w:val="00291DE0"/>
    <w:rsid w:val="0029628E"/>
    <w:rsid w:val="002A29DF"/>
    <w:rsid w:val="002A382C"/>
    <w:rsid w:val="002B06DF"/>
    <w:rsid w:val="002B0EC3"/>
    <w:rsid w:val="002B5226"/>
    <w:rsid w:val="002B6B46"/>
    <w:rsid w:val="002C7AC7"/>
    <w:rsid w:val="002D75ED"/>
    <w:rsid w:val="002E2A2A"/>
    <w:rsid w:val="002E2A56"/>
    <w:rsid w:val="002F4D4E"/>
    <w:rsid w:val="002F621C"/>
    <w:rsid w:val="002F6496"/>
    <w:rsid w:val="003024F7"/>
    <w:rsid w:val="0031745F"/>
    <w:rsid w:val="00317E42"/>
    <w:rsid w:val="00322F9E"/>
    <w:rsid w:val="00334045"/>
    <w:rsid w:val="00336BF5"/>
    <w:rsid w:val="00337723"/>
    <w:rsid w:val="00345C86"/>
    <w:rsid w:val="00355E20"/>
    <w:rsid w:val="00370AE2"/>
    <w:rsid w:val="00373A48"/>
    <w:rsid w:val="00374316"/>
    <w:rsid w:val="00376499"/>
    <w:rsid w:val="00381195"/>
    <w:rsid w:val="00382565"/>
    <w:rsid w:val="0038349C"/>
    <w:rsid w:val="00394029"/>
    <w:rsid w:val="003A0907"/>
    <w:rsid w:val="003A31D7"/>
    <w:rsid w:val="003A7E69"/>
    <w:rsid w:val="003B1D59"/>
    <w:rsid w:val="003B7840"/>
    <w:rsid w:val="003C2C96"/>
    <w:rsid w:val="003C78C7"/>
    <w:rsid w:val="003D120B"/>
    <w:rsid w:val="003D4B80"/>
    <w:rsid w:val="003E2178"/>
    <w:rsid w:val="003F3812"/>
    <w:rsid w:val="003F77E2"/>
    <w:rsid w:val="00414990"/>
    <w:rsid w:val="0041608B"/>
    <w:rsid w:val="00417ABE"/>
    <w:rsid w:val="0042575C"/>
    <w:rsid w:val="00436530"/>
    <w:rsid w:val="00437C0F"/>
    <w:rsid w:val="00444075"/>
    <w:rsid w:val="00451877"/>
    <w:rsid w:val="00457678"/>
    <w:rsid w:val="00465A84"/>
    <w:rsid w:val="00470741"/>
    <w:rsid w:val="00480E67"/>
    <w:rsid w:val="00485A3A"/>
    <w:rsid w:val="00492354"/>
    <w:rsid w:val="00495627"/>
    <w:rsid w:val="004A030E"/>
    <w:rsid w:val="004A3EB3"/>
    <w:rsid w:val="004A4D71"/>
    <w:rsid w:val="004A7BB9"/>
    <w:rsid w:val="004B22F6"/>
    <w:rsid w:val="004B47ED"/>
    <w:rsid w:val="004B4E47"/>
    <w:rsid w:val="004B4EE3"/>
    <w:rsid w:val="004B53E0"/>
    <w:rsid w:val="004B6FE5"/>
    <w:rsid w:val="004C60A5"/>
    <w:rsid w:val="004D0C20"/>
    <w:rsid w:val="004D2330"/>
    <w:rsid w:val="004E1930"/>
    <w:rsid w:val="004E62E7"/>
    <w:rsid w:val="004F2432"/>
    <w:rsid w:val="004F4777"/>
    <w:rsid w:val="005008E2"/>
    <w:rsid w:val="00505B66"/>
    <w:rsid w:val="0051660C"/>
    <w:rsid w:val="0052214D"/>
    <w:rsid w:val="00524FE6"/>
    <w:rsid w:val="00535B62"/>
    <w:rsid w:val="00543913"/>
    <w:rsid w:val="00552846"/>
    <w:rsid w:val="005568B1"/>
    <w:rsid w:val="00563DCD"/>
    <w:rsid w:val="00565C9A"/>
    <w:rsid w:val="00572298"/>
    <w:rsid w:val="005731CF"/>
    <w:rsid w:val="00574D90"/>
    <w:rsid w:val="00575931"/>
    <w:rsid w:val="0058111B"/>
    <w:rsid w:val="00587157"/>
    <w:rsid w:val="00595F7F"/>
    <w:rsid w:val="005963DE"/>
    <w:rsid w:val="00596E6F"/>
    <w:rsid w:val="005A0994"/>
    <w:rsid w:val="005A2D34"/>
    <w:rsid w:val="005A32E6"/>
    <w:rsid w:val="005B2CED"/>
    <w:rsid w:val="005B6EEC"/>
    <w:rsid w:val="005C142E"/>
    <w:rsid w:val="005C15DE"/>
    <w:rsid w:val="005C497A"/>
    <w:rsid w:val="005E0D9B"/>
    <w:rsid w:val="005E3145"/>
    <w:rsid w:val="005E42A0"/>
    <w:rsid w:val="005E50EA"/>
    <w:rsid w:val="005E6B8E"/>
    <w:rsid w:val="005E7663"/>
    <w:rsid w:val="005F2559"/>
    <w:rsid w:val="005F5EC9"/>
    <w:rsid w:val="005F6221"/>
    <w:rsid w:val="005F6BCC"/>
    <w:rsid w:val="0060202A"/>
    <w:rsid w:val="0060751D"/>
    <w:rsid w:val="00610A30"/>
    <w:rsid w:val="0061270C"/>
    <w:rsid w:val="0061278B"/>
    <w:rsid w:val="00612ABF"/>
    <w:rsid w:val="00620812"/>
    <w:rsid w:val="006245DA"/>
    <w:rsid w:val="00625B8D"/>
    <w:rsid w:val="0063409E"/>
    <w:rsid w:val="0063620D"/>
    <w:rsid w:val="006418FA"/>
    <w:rsid w:val="006449DF"/>
    <w:rsid w:val="00655AEA"/>
    <w:rsid w:val="00666ED0"/>
    <w:rsid w:val="0067225B"/>
    <w:rsid w:val="006727FD"/>
    <w:rsid w:val="00677AD5"/>
    <w:rsid w:val="0068273F"/>
    <w:rsid w:val="00683CCE"/>
    <w:rsid w:val="00683DA6"/>
    <w:rsid w:val="00684C66"/>
    <w:rsid w:val="00684EEB"/>
    <w:rsid w:val="0068537C"/>
    <w:rsid w:val="006907F2"/>
    <w:rsid w:val="00695D27"/>
    <w:rsid w:val="00696372"/>
    <w:rsid w:val="006A1861"/>
    <w:rsid w:val="006A2A7B"/>
    <w:rsid w:val="006B1EE0"/>
    <w:rsid w:val="006B43B6"/>
    <w:rsid w:val="006B6AB0"/>
    <w:rsid w:val="006C2029"/>
    <w:rsid w:val="006C30D9"/>
    <w:rsid w:val="006C4581"/>
    <w:rsid w:val="006D43F0"/>
    <w:rsid w:val="006D4B90"/>
    <w:rsid w:val="006D64AE"/>
    <w:rsid w:val="006D7039"/>
    <w:rsid w:val="006F114F"/>
    <w:rsid w:val="006F247B"/>
    <w:rsid w:val="006F2626"/>
    <w:rsid w:val="0070178C"/>
    <w:rsid w:val="00701D00"/>
    <w:rsid w:val="00702CB2"/>
    <w:rsid w:val="007057A5"/>
    <w:rsid w:val="0071322F"/>
    <w:rsid w:val="00713DC5"/>
    <w:rsid w:val="0071439C"/>
    <w:rsid w:val="00716E24"/>
    <w:rsid w:val="00723A7A"/>
    <w:rsid w:val="00723ED7"/>
    <w:rsid w:val="0072679D"/>
    <w:rsid w:val="00727E89"/>
    <w:rsid w:val="00734272"/>
    <w:rsid w:val="00736CD6"/>
    <w:rsid w:val="00741F6B"/>
    <w:rsid w:val="00744A2C"/>
    <w:rsid w:val="00746AC5"/>
    <w:rsid w:val="007537BA"/>
    <w:rsid w:val="00756ACB"/>
    <w:rsid w:val="00760FA8"/>
    <w:rsid w:val="00761867"/>
    <w:rsid w:val="00765190"/>
    <w:rsid w:val="00765483"/>
    <w:rsid w:val="00766078"/>
    <w:rsid w:val="00766F29"/>
    <w:rsid w:val="00776DB2"/>
    <w:rsid w:val="007773B8"/>
    <w:rsid w:val="00777ADC"/>
    <w:rsid w:val="00780E59"/>
    <w:rsid w:val="00785735"/>
    <w:rsid w:val="00790CD5"/>
    <w:rsid w:val="00797305"/>
    <w:rsid w:val="007A0A2F"/>
    <w:rsid w:val="007A19BC"/>
    <w:rsid w:val="007B235B"/>
    <w:rsid w:val="007B7844"/>
    <w:rsid w:val="007C5E7D"/>
    <w:rsid w:val="007D6C7B"/>
    <w:rsid w:val="007D7E7E"/>
    <w:rsid w:val="007E323C"/>
    <w:rsid w:val="007F3F07"/>
    <w:rsid w:val="00802B5B"/>
    <w:rsid w:val="008033F9"/>
    <w:rsid w:val="00803498"/>
    <w:rsid w:val="008055B3"/>
    <w:rsid w:val="00807754"/>
    <w:rsid w:val="0081488B"/>
    <w:rsid w:val="00815D27"/>
    <w:rsid w:val="008179F0"/>
    <w:rsid w:val="00817EE6"/>
    <w:rsid w:val="00820262"/>
    <w:rsid w:val="00820BD2"/>
    <w:rsid w:val="008223D2"/>
    <w:rsid w:val="00822A9D"/>
    <w:rsid w:val="00836184"/>
    <w:rsid w:val="008402B0"/>
    <w:rsid w:val="00844D12"/>
    <w:rsid w:val="00845DAF"/>
    <w:rsid w:val="00845E08"/>
    <w:rsid w:val="0085178B"/>
    <w:rsid w:val="00851F72"/>
    <w:rsid w:val="008533EF"/>
    <w:rsid w:val="00856BBF"/>
    <w:rsid w:val="00870B49"/>
    <w:rsid w:val="00873766"/>
    <w:rsid w:val="0088065B"/>
    <w:rsid w:val="0088675B"/>
    <w:rsid w:val="00890F15"/>
    <w:rsid w:val="00891121"/>
    <w:rsid w:val="00892D94"/>
    <w:rsid w:val="008A39AC"/>
    <w:rsid w:val="008B24F0"/>
    <w:rsid w:val="008B2BEB"/>
    <w:rsid w:val="008B4482"/>
    <w:rsid w:val="008C1669"/>
    <w:rsid w:val="008C3901"/>
    <w:rsid w:val="008D04D1"/>
    <w:rsid w:val="008D612D"/>
    <w:rsid w:val="008D7475"/>
    <w:rsid w:val="008E611A"/>
    <w:rsid w:val="008E6BDE"/>
    <w:rsid w:val="008E6F68"/>
    <w:rsid w:val="008E766D"/>
    <w:rsid w:val="008F0A38"/>
    <w:rsid w:val="008F1F96"/>
    <w:rsid w:val="0090637C"/>
    <w:rsid w:val="00906EC5"/>
    <w:rsid w:val="009072D1"/>
    <w:rsid w:val="00922782"/>
    <w:rsid w:val="00924B71"/>
    <w:rsid w:val="0092542A"/>
    <w:rsid w:val="009300E6"/>
    <w:rsid w:val="00933DB5"/>
    <w:rsid w:val="00940735"/>
    <w:rsid w:val="0094155E"/>
    <w:rsid w:val="009430BE"/>
    <w:rsid w:val="00943A17"/>
    <w:rsid w:val="009453BC"/>
    <w:rsid w:val="00953D80"/>
    <w:rsid w:val="00954C6C"/>
    <w:rsid w:val="009604D6"/>
    <w:rsid w:val="00963DC6"/>
    <w:rsid w:val="009643F3"/>
    <w:rsid w:val="00966D04"/>
    <w:rsid w:val="00972E96"/>
    <w:rsid w:val="009731F5"/>
    <w:rsid w:val="00974A38"/>
    <w:rsid w:val="00982950"/>
    <w:rsid w:val="00984EB5"/>
    <w:rsid w:val="00986DB3"/>
    <w:rsid w:val="0099119C"/>
    <w:rsid w:val="00991278"/>
    <w:rsid w:val="0099175E"/>
    <w:rsid w:val="009943A4"/>
    <w:rsid w:val="00997858"/>
    <w:rsid w:val="009A2901"/>
    <w:rsid w:val="009B485A"/>
    <w:rsid w:val="009C7016"/>
    <w:rsid w:val="009D508B"/>
    <w:rsid w:val="009D6FE7"/>
    <w:rsid w:val="009E1347"/>
    <w:rsid w:val="009E16EA"/>
    <w:rsid w:val="009E251E"/>
    <w:rsid w:val="009F0249"/>
    <w:rsid w:val="009F21B5"/>
    <w:rsid w:val="00A00B95"/>
    <w:rsid w:val="00A01AB9"/>
    <w:rsid w:val="00A048EC"/>
    <w:rsid w:val="00A04AF1"/>
    <w:rsid w:val="00A114B3"/>
    <w:rsid w:val="00A16A3F"/>
    <w:rsid w:val="00A16B38"/>
    <w:rsid w:val="00A21A12"/>
    <w:rsid w:val="00A23A5F"/>
    <w:rsid w:val="00A303E8"/>
    <w:rsid w:val="00A30C38"/>
    <w:rsid w:val="00A325FC"/>
    <w:rsid w:val="00A41053"/>
    <w:rsid w:val="00A42A8C"/>
    <w:rsid w:val="00A42BE5"/>
    <w:rsid w:val="00A44653"/>
    <w:rsid w:val="00A4781F"/>
    <w:rsid w:val="00A57F58"/>
    <w:rsid w:val="00A608E4"/>
    <w:rsid w:val="00A70C3E"/>
    <w:rsid w:val="00A75AF8"/>
    <w:rsid w:val="00A76F36"/>
    <w:rsid w:val="00A84DA5"/>
    <w:rsid w:val="00A85EBA"/>
    <w:rsid w:val="00A86DBC"/>
    <w:rsid w:val="00A9010E"/>
    <w:rsid w:val="00A91A1C"/>
    <w:rsid w:val="00A940EF"/>
    <w:rsid w:val="00A9726D"/>
    <w:rsid w:val="00AA1276"/>
    <w:rsid w:val="00AB1ED7"/>
    <w:rsid w:val="00AC7A97"/>
    <w:rsid w:val="00AD5FBE"/>
    <w:rsid w:val="00AE2280"/>
    <w:rsid w:val="00AF1EDD"/>
    <w:rsid w:val="00AF4452"/>
    <w:rsid w:val="00AF62CA"/>
    <w:rsid w:val="00B01DA6"/>
    <w:rsid w:val="00B10D67"/>
    <w:rsid w:val="00B10D8F"/>
    <w:rsid w:val="00B14AA3"/>
    <w:rsid w:val="00B22FDE"/>
    <w:rsid w:val="00B24E66"/>
    <w:rsid w:val="00B31D79"/>
    <w:rsid w:val="00B32D4B"/>
    <w:rsid w:val="00B402B9"/>
    <w:rsid w:val="00B437D5"/>
    <w:rsid w:val="00B4721F"/>
    <w:rsid w:val="00B50980"/>
    <w:rsid w:val="00B50D03"/>
    <w:rsid w:val="00B535A2"/>
    <w:rsid w:val="00B54466"/>
    <w:rsid w:val="00B57659"/>
    <w:rsid w:val="00B60D54"/>
    <w:rsid w:val="00B63554"/>
    <w:rsid w:val="00B743A8"/>
    <w:rsid w:val="00B7674D"/>
    <w:rsid w:val="00B77C8D"/>
    <w:rsid w:val="00B81057"/>
    <w:rsid w:val="00B8205C"/>
    <w:rsid w:val="00B868AC"/>
    <w:rsid w:val="00B86BCD"/>
    <w:rsid w:val="00B86E6F"/>
    <w:rsid w:val="00B91B7B"/>
    <w:rsid w:val="00B91CA1"/>
    <w:rsid w:val="00B92F96"/>
    <w:rsid w:val="00B93CAF"/>
    <w:rsid w:val="00B94CDA"/>
    <w:rsid w:val="00B96060"/>
    <w:rsid w:val="00B96178"/>
    <w:rsid w:val="00BA2C8A"/>
    <w:rsid w:val="00BA5F9F"/>
    <w:rsid w:val="00BB0956"/>
    <w:rsid w:val="00BC232B"/>
    <w:rsid w:val="00BD0295"/>
    <w:rsid w:val="00BD2533"/>
    <w:rsid w:val="00BD35AE"/>
    <w:rsid w:val="00BD7A9D"/>
    <w:rsid w:val="00BE54DE"/>
    <w:rsid w:val="00BE5952"/>
    <w:rsid w:val="00BE6BE6"/>
    <w:rsid w:val="00BF0F10"/>
    <w:rsid w:val="00BF1BA9"/>
    <w:rsid w:val="00BF44D8"/>
    <w:rsid w:val="00BF463A"/>
    <w:rsid w:val="00C04CEC"/>
    <w:rsid w:val="00C0555E"/>
    <w:rsid w:val="00C06332"/>
    <w:rsid w:val="00C0719A"/>
    <w:rsid w:val="00C26A2E"/>
    <w:rsid w:val="00C27C1A"/>
    <w:rsid w:val="00C3142B"/>
    <w:rsid w:val="00C36152"/>
    <w:rsid w:val="00C36F18"/>
    <w:rsid w:val="00C37817"/>
    <w:rsid w:val="00C40BE4"/>
    <w:rsid w:val="00C41DE3"/>
    <w:rsid w:val="00C43401"/>
    <w:rsid w:val="00C47206"/>
    <w:rsid w:val="00C47BC7"/>
    <w:rsid w:val="00C6485C"/>
    <w:rsid w:val="00C730B5"/>
    <w:rsid w:val="00C744BD"/>
    <w:rsid w:val="00C74D39"/>
    <w:rsid w:val="00C77159"/>
    <w:rsid w:val="00C86964"/>
    <w:rsid w:val="00C96C9B"/>
    <w:rsid w:val="00C97AC6"/>
    <w:rsid w:val="00CA0A89"/>
    <w:rsid w:val="00CA123B"/>
    <w:rsid w:val="00CA6394"/>
    <w:rsid w:val="00CB1EB3"/>
    <w:rsid w:val="00CB29CB"/>
    <w:rsid w:val="00CB70AD"/>
    <w:rsid w:val="00CB7D09"/>
    <w:rsid w:val="00CC22F9"/>
    <w:rsid w:val="00CC3BA8"/>
    <w:rsid w:val="00CD1B92"/>
    <w:rsid w:val="00CD3AC5"/>
    <w:rsid w:val="00CE4EFC"/>
    <w:rsid w:val="00CF098A"/>
    <w:rsid w:val="00D012E5"/>
    <w:rsid w:val="00D0610A"/>
    <w:rsid w:val="00D07818"/>
    <w:rsid w:val="00D15C07"/>
    <w:rsid w:val="00D213B3"/>
    <w:rsid w:val="00D21D63"/>
    <w:rsid w:val="00D22638"/>
    <w:rsid w:val="00D235D0"/>
    <w:rsid w:val="00D31FC2"/>
    <w:rsid w:val="00D340CB"/>
    <w:rsid w:val="00D34868"/>
    <w:rsid w:val="00D40A70"/>
    <w:rsid w:val="00D41DC8"/>
    <w:rsid w:val="00D53B6F"/>
    <w:rsid w:val="00D54A61"/>
    <w:rsid w:val="00D54DEE"/>
    <w:rsid w:val="00D6006D"/>
    <w:rsid w:val="00D638F2"/>
    <w:rsid w:val="00D644E1"/>
    <w:rsid w:val="00D66046"/>
    <w:rsid w:val="00D70472"/>
    <w:rsid w:val="00D70D25"/>
    <w:rsid w:val="00D710DD"/>
    <w:rsid w:val="00D714F5"/>
    <w:rsid w:val="00D72A07"/>
    <w:rsid w:val="00D72E02"/>
    <w:rsid w:val="00D754C6"/>
    <w:rsid w:val="00D75AAF"/>
    <w:rsid w:val="00D867A9"/>
    <w:rsid w:val="00D90BF3"/>
    <w:rsid w:val="00D9649B"/>
    <w:rsid w:val="00D96C6A"/>
    <w:rsid w:val="00DA0F11"/>
    <w:rsid w:val="00DA580A"/>
    <w:rsid w:val="00DB4B5B"/>
    <w:rsid w:val="00DB7E89"/>
    <w:rsid w:val="00DC136A"/>
    <w:rsid w:val="00DD5CDE"/>
    <w:rsid w:val="00DE04A7"/>
    <w:rsid w:val="00DE180F"/>
    <w:rsid w:val="00DE362A"/>
    <w:rsid w:val="00DF30F1"/>
    <w:rsid w:val="00DF531D"/>
    <w:rsid w:val="00E026D8"/>
    <w:rsid w:val="00E111C4"/>
    <w:rsid w:val="00E1632E"/>
    <w:rsid w:val="00E20F64"/>
    <w:rsid w:val="00E22A85"/>
    <w:rsid w:val="00E22B7E"/>
    <w:rsid w:val="00E23E73"/>
    <w:rsid w:val="00E24245"/>
    <w:rsid w:val="00E244C7"/>
    <w:rsid w:val="00E271C9"/>
    <w:rsid w:val="00E3649A"/>
    <w:rsid w:val="00E40C63"/>
    <w:rsid w:val="00E41182"/>
    <w:rsid w:val="00E41387"/>
    <w:rsid w:val="00E4173B"/>
    <w:rsid w:val="00E4361D"/>
    <w:rsid w:val="00E46677"/>
    <w:rsid w:val="00E4786B"/>
    <w:rsid w:val="00E54F17"/>
    <w:rsid w:val="00E572A3"/>
    <w:rsid w:val="00E601D7"/>
    <w:rsid w:val="00E624C4"/>
    <w:rsid w:val="00E65451"/>
    <w:rsid w:val="00E67097"/>
    <w:rsid w:val="00E678D3"/>
    <w:rsid w:val="00E75AEE"/>
    <w:rsid w:val="00E76137"/>
    <w:rsid w:val="00E771CA"/>
    <w:rsid w:val="00E80786"/>
    <w:rsid w:val="00E8574F"/>
    <w:rsid w:val="00E902EA"/>
    <w:rsid w:val="00E96A2B"/>
    <w:rsid w:val="00EA1708"/>
    <w:rsid w:val="00EA246E"/>
    <w:rsid w:val="00EA259E"/>
    <w:rsid w:val="00EA27AA"/>
    <w:rsid w:val="00EA32CF"/>
    <w:rsid w:val="00EA68A8"/>
    <w:rsid w:val="00EB08B2"/>
    <w:rsid w:val="00EB5B19"/>
    <w:rsid w:val="00EC1995"/>
    <w:rsid w:val="00EC4C86"/>
    <w:rsid w:val="00ED0377"/>
    <w:rsid w:val="00ED3310"/>
    <w:rsid w:val="00ED3B74"/>
    <w:rsid w:val="00EE02C0"/>
    <w:rsid w:val="00EE0A93"/>
    <w:rsid w:val="00EE2CA3"/>
    <w:rsid w:val="00EE36E8"/>
    <w:rsid w:val="00EE53F7"/>
    <w:rsid w:val="00F105DD"/>
    <w:rsid w:val="00F14176"/>
    <w:rsid w:val="00F20F72"/>
    <w:rsid w:val="00F20FE3"/>
    <w:rsid w:val="00F219F1"/>
    <w:rsid w:val="00F24DC7"/>
    <w:rsid w:val="00F26110"/>
    <w:rsid w:val="00F31756"/>
    <w:rsid w:val="00F36A1F"/>
    <w:rsid w:val="00F36FA0"/>
    <w:rsid w:val="00F44822"/>
    <w:rsid w:val="00F448E8"/>
    <w:rsid w:val="00F47692"/>
    <w:rsid w:val="00F540E9"/>
    <w:rsid w:val="00F55D64"/>
    <w:rsid w:val="00F6228C"/>
    <w:rsid w:val="00F66A1F"/>
    <w:rsid w:val="00F7015A"/>
    <w:rsid w:val="00F7093D"/>
    <w:rsid w:val="00F75AD8"/>
    <w:rsid w:val="00F81AE9"/>
    <w:rsid w:val="00F848FB"/>
    <w:rsid w:val="00F86468"/>
    <w:rsid w:val="00F96F86"/>
    <w:rsid w:val="00FA205B"/>
    <w:rsid w:val="00FA4D66"/>
    <w:rsid w:val="00FA4EDC"/>
    <w:rsid w:val="00FB06A1"/>
    <w:rsid w:val="00FB1957"/>
    <w:rsid w:val="00FB1ED7"/>
    <w:rsid w:val="00FB38F9"/>
    <w:rsid w:val="00FB3DCE"/>
    <w:rsid w:val="00FB61AF"/>
    <w:rsid w:val="00FC65FB"/>
    <w:rsid w:val="00FD6A00"/>
    <w:rsid w:val="00FE1868"/>
    <w:rsid w:val="00FF66A4"/>
    <w:rsid w:val="00FF6ECF"/>
    <w:rsid w:val="00FF75D5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41047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045"/>
    <w:pPr>
      <w:spacing w:after="200"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0C63"/>
  </w:style>
  <w:style w:type="character" w:styleId="Textoennegrita">
    <w:name w:val="Strong"/>
    <w:basedOn w:val="Fuentedeprrafopredeter"/>
    <w:uiPriority w:val="22"/>
    <w:qFormat/>
    <w:rsid w:val="00E40C6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40C63"/>
  </w:style>
  <w:style w:type="character" w:styleId="Textodelmarcadordeposicin">
    <w:name w:val="Placeholder Text"/>
    <w:basedOn w:val="Fuentedeprrafopredeter"/>
    <w:uiPriority w:val="99"/>
    <w:semiHidden/>
    <w:rsid w:val="00E40C63"/>
    <w:rPr>
      <w:color w:val="808080"/>
    </w:rPr>
  </w:style>
  <w:style w:type="table" w:styleId="Tablaconcuadrculaclara">
    <w:name w:val="Grid Table Light"/>
    <w:basedOn w:val="Tabla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inespaciado">
    <w:name w:val="No Spacing"/>
    <w:basedOn w:val="Normal"/>
    <w:uiPriority w:val="1"/>
    <w:qFormat/>
    <w:rsid w:val="00E111C4"/>
    <w:pPr>
      <w:spacing w:after="0"/>
    </w:pPr>
  </w:style>
  <w:style w:type="character" w:customStyle="1" w:styleId="Ttulo1Car">
    <w:name w:val="Título 1 Car"/>
    <w:basedOn w:val="Fuentedeprrafopredeter"/>
    <w:link w:val="Ttulo1"/>
    <w:uiPriority w:val="9"/>
    <w:rsid w:val="00A42BE5"/>
    <w:rPr>
      <w:b/>
      <w:sz w:val="18"/>
      <w:szCs w:val="16"/>
    </w:rPr>
  </w:style>
  <w:style w:type="paragraph" w:styleId="Ttulo">
    <w:name w:val="Title"/>
    <w:basedOn w:val="Encabezado"/>
    <w:next w:val="Normal"/>
    <w:link w:val="TtuloC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tuloCar">
    <w:name w:val="Título Car"/>
    <w:basedOn w:val="Fuentedeprrafopredeter"/>
    <w:link w:val="Ttulo"/>
    <w:uiPriority w:val="10"/>
    <w:rsid w:val="00A42BE5"/>
    <w:rPr>
      <w:rFonts w:asciiTheme="majorHAnsi" w:hAnsiTheme="majorHAnsi"/>
      <w:sz w:val="36"/>
    </w:rPr>
  </w:style>
  <w:style w:type="paragraph" w:styleId="Subttulo">
    <w:name w:val="Subtitle"/>
    <w:basedOn w:val="Encabezado"/>
    <w:next w:val="Normal"/>
    <w:link w:val="SubttuloCar"/>
    <w:uiPriority w:val="11"/>
    <w:qFormat/>
    <w:rsid w:val="00A42BE5"/>
    <w:rPr>
      <w:szCs w:val="20"/>
    </w:rPr>
  </w:style>
  <w:style w:type="character" w:customStyle="1" w:styleId="SubttuloCar">
    <w:name w:val="Subtítulo Car"/>
    <w:basedOn w:val="Fuentedeprrafopredeter"/>
    <w:link w:val="Subttulo"/>
    <w:uiPriority w:val="11"/>
    <w:rsid w:val="00A42BE5"/>
    <w:rPr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4C60A5"/>
    <w:rPr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ierre">
    <w:name w:val="Closing"/>
    <w:basedOn w:val="Normal"/>
    <w:link w:val="CierreC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ierreCar">
    <w:name w:val="Cierre Car"/>
    <w:basedOn w:val="Fuentedeprrafopredeter"/>
    <w:link w:val="Cierre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Fuentedeprrafopredeter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table" w:customStyle="1" w:styleId="TableGrid1">
    <w:name w:val="Table Grid1"/>
    <w:basedOn w:val="Tablanormal"/>
    <w:next w:val="Tablaconcuadrcula"/>
    <w:uiPriority w:val="39"/>
    <w:rsid w:val="0061270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roupSeparation">
    <w:name w:val="Group Separation"/>
    <w:basedOn w:val="Normal"/>
    <w:link w:val="GroupSeparationChar"/>
    <w:rsid w:val="0061270C"/>
    <w:pPr>
      <w:spacing w:after="400" w:line="259" w:lineRule="auto"/>
    </w:pPr>
    <w:rPr>
      <w:rFonts w:eastAsiaTheme="minorEastAsia"/>
    </w:rPr>
  </w:style>
  <w:style w:type="character" w:customStyle="1" w:styleId="GroupSeparationChar">
    <w:name w:val="Group Separation Char"/>
    <w:basedOn w:val="Fuentedeprrafopredeter"/>
    <w:link w:val="GroupSeparation"/>
    <w:rsid w:val="0061270C"/>
    <w:rPr>
      <w:rFonts w:eastAsiaTheme="minorEastAsia"/>
    </w:rPr>
  </w:style>
  <w:style w:type="paragraph" w:customStyle="1" w:styleId="SubGroupSeparation">
    <w:name w:val="Sub Group Separation"/>
    <w:basedOn w:val="Normal"/>
    <w:link w:val="SubGroupSeparationChar"/>
    <w:rsid w:val="00BB0956"/>
    <w:pPr>
      <w:spacing w:after="40" w:line="259" w:lineRule="auto"/>
    </w:pPr>
    <w:rPr>
      <w:rFonts w:eastAsiaTheme="minorEastAsia"/>
      <w:b/>
      <w:bCs/>
      <w:szCs w:val="12"/>
    </w:rPr>
  </w:style>
  <w:style w:type="character" w:customStyle="1" w:styleId="SubGroupSeparationChar">
    <w:name w:val="Sub Group Separation Char"/>
    <w:basedOn w:val="Fuentedeprrafopredeter"/>
    <w:link w:val="SubGroupSeparation"/>
    <w:rsid w:val="00BB0956"/>
    <w:rPr>
      <w:rFonts w:eastAsiaTheme="minorEastAsia"/>
      <w:b/>
      <w:bCs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8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5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35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15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7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0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9AC6B5741DF54BAEA61B025A37E3A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16B7A8-D29B-4BEC-81BC-7A4429EF2538}"/>
      </w:docPartPr>
      <w:docPartBody>
        <w:p w:rsidR="007762EA" w:rsidRDefault="00B05782" w:rsidP="00B05782">
          <w:pPr>
            <w:pStyle w:val="9AC6B5741DF54BAEA61B025A37E3ACB8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017B4AE65EDB465A971FF0B5341D85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F543A7-B77B-4D69-9FB6-D53A5D35BD39}"/>
      </w:docPartPr>
      <w:docPartBody>
        <w:p w:rsidR="007762EA" w:rsidRDefault="00B05782" w:rsidP="00B05782">
          <w:pPr>
            <w:pStyle w:val="017B4AE65EDB465A971FF0B5341D854A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FB2BB7B50645487CB0D79B51A18B90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8A07B-84A4-4D71-85F6-A6BD38CAD5FD}"/>
      </w:docPartPr>
      <w:docPartBody>
        <w:p w:rsidR="007762EA" w:rsidRDefault="00B05782" w:rsidP="00B05782">
          <w:pPr>
            <w:pStyle w:val="FB2BB7B50645487CB0D79B51A18B9045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7C19852D6E3C42AF8A1A94733AB3A6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B87C04-1F90-4EF1-BD9B-48F41BEF3E9C}"/>
      </w:docPartPr>
      <w:docPartBody>
        <w:p w:rsidR="007762EA" w:rsidRDefault="00B05782" w:rsidP="00B05782">
          <w:pPr>
            <w:pStyle w:val="7C19852D6E3C42AF8A1A94733AB3A60D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7BC64C8CCAAA46EA95730F42E15D3D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78BFE-9A86-48AA-A35A-E35C5AAB79F8}"/>
      </w:docPartPr>
      <w:docPartBody>
        <w:p w:rsidR="007762EA" w:rsidRDefault="00B05782" w:rsidP="00B05782">
          <w:pPr>
            <w:pStyle w:val="7BC64C8CCAAA46EA95730F42E15D3DA7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3E2DFE4FEBF74AE897ED4A4A03BB69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2B370-A7A7-4525-AD10-FD30026B597D}"/>
      </w:docPartPr>
      <w:docPartBody>
        <w:p w:rsidR="007762EA" w:rsidRDefault="00B05782" w:rsidP="00B05782">
          <w:pPr>
            <w:pStyle w:val="3E2DFE4FEBF74AE897ED4A4A03BB69FF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F033D3CC56DB475AB59D630217A05F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A0D2BE-19DE-4957-91D7-021AD5E77115}"/>
      </w:docPartPr>
      <w:docPartBody>
        <w:p w:rsidR="007762EA" w:rsidRDefault="00B05782" w:rsidP="00B05782">
          <w:pPr>
            <w:pStyle w:val="F033D3CC56DB475AB59D630217A05FA6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C838EC2D7F28468C867F61435EF45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DBE5F3-7BC4-4D17-8D62-3D11CA37DE1B}"/>
      </w:docPartPr>
      <w:docPartBody>
        <w:p w:rsidR="007762EA" w:rsidRDefault="00B05782" w:rsidP="00B05782">
          <w:pPr>
            <w:pStyle w:val="C838EC2D7F28468C867F61435EF456F0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8A3CBB8E080D4E5084A11FBE4E02C2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81C7C2-C383-4997-87F5-4FFF1C47877A}"/>
      </w:docPartPr>
      <w:docPartBody>
        <w:p w:rsidR="00D94D96" w:rsidRDefault="00920A4C" w:rsidP="00920A4C">
          <w:pPr>
            <w:pStyle w:val="8A3CBB8E080D4E5084A11FBE4E02C297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A4F51B2D29E494C94B9D735757406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63EA7-FF66-4518-B49F-C1E234A3154A}"/>
      </w:docPartPr>
      <w:docPartBody>
        <w:p w:rsidR="00A361F4" w:rsidRDefault="0001644D" w:rsidP="0001644D">
          <w:pPr>
            <w:pStyle w:val="5A4F51B2D29E494C94B9D735757406ED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2BF6D226EE2842E7BCCDC50FB8ABBB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11F97-679E-4221-B20E-3537F3AB5EEC}"/>
      </w:docPartPr>
      <w:docPartBody>
        <w:p w:rsidR="00A36E64" w:rsidRDefault="00366F27" w:rsidP="00366F27">
          <w:pPr>
            <w:pStyle w:val="2BF6D226EE2842E7BCCDC50FB8ABBBD7"/>
          </w:pPr>
          <w:r w:rsidRPr="00865D43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F66EB249DA44A76B2FEDFE568CDC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214109-018D-44FA-9DAA-FAA27E424407}"/>
      </w:docPartPr>
      <w:docPartBody>
        <w:p w:rsidR="00A36E64" w:rsidRDefault="00366F27" w:rsidP="00366F27">
          <w:pPr>
            <w:pStyle w:val="1F66EB249DA44A76B2FEDFE568CDCBB0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121C1015972449FAF3562D40DE520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DB4B31-4F0D-41CC-92E1-3946D77831D3}"/>
      </w:docPartPr>
      <w:docPartBody>
        <w:p w:rsidR="00A36E64" w:rsidRDefault="00366F27" w:rsidP="00366F27">
          <w:pPr>
            <w:pStyle w:val="D121C1015972449FAF3562D40DE520E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963468E83254DFEA72553102815D0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811384-9505-4254-A709-709B0D94965F}"/>
      </w:docPartPr>
      <w:docPartBody>
        <w:p w:rsidR="00A36E64" w:rsidRDefault="00366F27" w:rsidP="00366F27">
          <w:pPr>
            <w:pStyle w:val="C963468E83254DFEA72553102815D05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C0CE95BE68F43A4A5480F32251EED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E18AE-B2F5-4618-B0C4-D153446792E2}"/>
      </w:docPartPr>
      <w:docPartBody>
        <w:p w:rsidR="00A36E64" w:rsidRDefault="00366F27" w:rsidP="00366F27">
          <w:pPr>
            <w:pStyle w:val="CC0CE95BE68F43A4A5480F32251EEDE8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E07C461330C4D4CA480D9A2C23E71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2C7A70-4DC9-48CA-B017-454E7BB22A51}"/>
      </w:docPartPr>
      <w:docPartBody>
        <w:p w:rsidR="00A36E64" w:rsidRDefault="00366F27" w:rsidP="00366F27">
          <w:pPr>
            <w:pStyle w:val="DE07C461330C4D4CA480D9A2C23E71A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DAD7EDD93B24DF48C6B61CA84CA0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05054-3C6B-48C4-B231-B99AEFD99B0C}"/>
      </w:docPartPr>
      <w:docPartBody>
        <w:p w:rsidR="00A36E64" w:rsidRDefault="00366F27" w:rsidP="00366F27">
          <w:pPr>
            <w:pStyle w:val="4DAD7EDD93B24DF48C6B61CA84CA082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7312F1738A045F795D061F4BCDED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80B8E-1C57-46AF-A2D1-6BFBCD0C5DBC}"/>
      </w:docPartPr>
      <w:docPartBody>
        <w:p w:rsidR="00A36E64" w:rsidRDefault="00366F27" w:rsidP="00366F27">
          <w:pPr>
            <w:pStyle w:val="F7312F1738A045F795D061F4BCDEDA3E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B96E22-7806-4BC7-A5EE-86B2BC48A0E3}"/>
      </w:docPartPr>
      <w:docPartBody>
        <w:p w:rsidR="006D2D30" w:rsidRDefault="00557FE0">
          <w:r w:rsidRPr="00C34C5D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80B28DEFAE9843E08C7654037AC624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667538-7797-43E6-BB33-826D02D379CD}"/>
      </w:docPartPr>
      <w:docPartBody>
        <w:p w:rsidR="00852DB2" w:rsidRDefault="00EF64AC" w:rsidP="00EF64AC">
          <w:pPr>
            <w:pStyle w:val="80B28DEFAE9843E08C7654037AC62408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FE13CE362A1B46A7BA27407FF3CAB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7A9FF-B8C3-464E-B158-69BF99ACBF51}"/>
      </w:docPartPr>
      <w:docPartBody>
        <w:p w:rsidR="00852DB2" w:rsidRDefault="00EF64AC" w:rsidP="00EF64AC">
          <w:pPr>
            <w:pStyle w:val="FE13CE362A1B46A7BA27407FF3CAB51C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1C1421764BF643EBB91C9EA5D394E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B2543-6F53-4B80-B2D2-6F480A72EE86}"/>
      </w:docPartPr>
      <w:docPartBody>
        <w:p w:rsidR="00852DB2" w:rsidRDefault="00EF64AC" w:rsidP="00EF64AC">
          <w:pPr>
            <w:pStyle w:val="1C1421764BF643EBB91C9EA5D394E4A1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3E8171017BEE479086F85EA9E13E1E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578D71-89E2-413A-BBD5-3D7E1C03190A}"/>
      </w:docPartPr>
      <w:docPartBody>
        <w:p w:rsidR="00852DB2" w:rsidRDefault="00EF64AC" w:rsidP="00EF64AC">
          <w:pPr>
            <w:pStyle w:val="3E8171017BEE479086F85EA9E13E1EAF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41578C2D97384343B95585B179933B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5E63DE-1391-4AAE-913A-5249075D034F}"/>
      </w:docPartPr>
      <w:docPartBody>
        <w:p w:rsidR="00852DB2" w:rsidRDefault="00EF64AC" w:rsidP="00EF64AC">
          <w:pPr>
            <w:pStyle w:val="41578C2D97384343B95585B179933B35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12C3E"/>
    <w:rsid w:val="0001644D"/>
    <w:rsid w:val="0002364E"/>
    <w:rsid w:val="00031EAA"/>
    <w:rsid w:val="00063C74"/>
    <w:rsid w:val="000747D6"/>
    <w:rsid w:val="00074C5E"/>
    <w:rsid w:val="00084A23"/>
    <w:rsid w:val="00096EB4"/>
    <w:rsid w:val="00097B8C"/>
    <w:rsid w:val="000F394C"/>
    <w:rsid w:val="00100C52"/>
    <w:rsid w:val="001024F7"/>
    <w:rsid w:val="0013329B"/>
    <w:rsid w:val="00133336"/>
    <w:rsid w:val="00143128"/>
    <w:rsid w:val="00165DC8"/>
    <w:rsid w:val="00184BDF"/>
    <w:rsid w:val="001A10FF"/>
    <w:rsid w:val="001A3005"/>
    <w:rsid w:val="001D6FE3"/>
    <w:rsid w:val="001D7D7C"/>
    <w:rsid w:val="001E417D"/>
    <w:rsid w:val="001F6C15"/>
    <w:rsid w:val="002156B8"/>
    <w:rsid w:val="002236E2"/>
    <w:rsid w:val="002323F3"/>
    <w:rsid w:val="0023660F"/>
    <w:rsid w:val="00243DE6"/>
    <w:rsid w:val="00251B70"/>
    <w:rsid w:val="00252EE3"/>
    <w:rsid w:val="00256F8D"/>
    <w:rsid w:val="0027442B"/>
    <w:rsid w:val="002B6532"/>
    <w:rsid w:val="002E0BB4"/>
    <w:rsid w:val="002E2A2A"/>
    <w:rsid w:val="002F6AA1"/>
    <w:rsid w:val="00320949"/>
    <w:rsid w:val="0034130E"/>
    <w:rsid w:val="00342D64"/>
    <w:rsid w:val="00366F27"/>
    <w:rsid w:val="0037126B"/>
    <w:rsid w:val="00376660"/>
    <w:rsid w:val="003775DF"/>
    <w:rsid w:val="00391D2C"/>
    <w:rsid w:val="003A1085"/>
    <w:rsid w:val="003A1F9E"/>
    <w:rsid w:val="003A5C95"/>
    <w:rsid w:val="003A6EF1"/>
    <w:rsid w:val="003B0166"/>
    <w:rsid w:val="003B2E40"/>
    <w:rsid w:val="003D1B0C"/>
    <w:rsid w:val="003D1E11"/>
    <w:rsid w:val="003D312D"/>
    <w:rsid w:val="003E037C"/>
    <w:rsid w:val="00401DBF"/>
    <w:rsid w:val="00425F4E"/>
    <w:rsid w:val="00441283"/>
    <w:rsid w:val="00461031"/>
    <w:rsid w:val="00473922"/>
    <w:rsid w:val="00476C76"/>
    <w:rsid w:val="004771BC"/>
    <w:rsid w:val="004808D1"/>
    <w:rsid w:val="004C3946"/>
    <w:rsid w:val="004C5CFB"/>
    <w:rsid w:val="004D6DA8"/>
    <w:rsid w:val="004E1B61"/>
    <w:rsid w:val="005073E4"/>
    <w:rsid w:val="00507E0A"/>
    <w:rsid w:val="005122EC"/>
    <w:rsid w:val="00512330"/>
    <w:rsid w:val="00512715"/>
    <w:rsid w:val="00523A90"/>
    <w:rsid w:val="00540815"/>
    <w:rsid w:val="00543E7F"/>
    <w:rsid w:val="00557FE0"/>
    <w:rsid w:val="00566347"/>
    <w:rsid w:val="00571C07"/>
    <w:rsid w:val="005778DA"/>
    <w:rsid w:val="005814DB"/>
    <w:rsid w:val="005C0697"/>
    <w:rsid w:val="005D0155"/>
    <w:rsid w:val="005D1058"/>
    <w:rsid w:val="005E35BE"/>
    <w:rsid w:val="005E3808"/>
    <w:rsid w:val="005E58C2"/>
    <w:rsid w:val="005F13A6"/>
    <w:rsid w:val="005F1A55"/>
    <w:rsid w:val="00627B1A"/>
    <w:rsid w:val="00635618"/>
    <w:rsid w:val="00662EBB"/>
    <w:rsid w:val="006712D8"/>
    <w:rsid w:val="006752B4"/>
    <w:rsid w:val="0068327B"/>
    <w:rsid w:val="006A0EF7"/>
    <w:rsid w:val="006C610C"/>
    <w:rsid w:val="006C7E43"/>
    <w:rsid w:val="006D2D30"/>
    <w:rsid w:val="006D3602"/>
    <w:rsid w:val="006E7CA1"/>
    <w:rsid w:val="006F6B16"/>
    <w:rsid w:val="007107AB"/>
    <w:rsid w:val="00722A4F"/>
    <w:rsid w:val="00736445"/>
    <w:rsid w:val="00752425"/>
    <w:rsid w:val="00774DA7"/>
    <w:rsid w:val="007762EA"/>
    <w:rsid w:val="00781235"/>
    <w:rsid w:val="00781CAD"/>
    <w:rsid w:val="007A1B44"/>
    <w:rsid w:val="007A2E6C"/>
    <w:rsid w:val="007D3D41"/>
    <w:rsid w:val="007E6070"/>
    <w:rsid w:val="0080614B"/>
    <w:rsid w:val="0080642C"/>
    <w:rsid w:val="0082730B"/>
    <w:rsid w:val="00852DB2"/>
    <w:rsid w:val="0085327B"/>
    <w:rsid w:val="00862120"/>
    <w:rsid w:val="008717BC"/>
    <w:rsid w:val="008945FE"/>
    <w:rsid w:val="0089757A"/>
    <w:rsid w:val="008A3988"/>
    <w:rsid w:val="008A39AC"/>
    <w:rsid w:val="008C13BD"/>
    <w:rsid w:val="00916429"/>
    <w:rsid w:val="00920A4C"/>
    <w:rsid w:val="00920D69"/>
    <w:rsid w:val="009266E0"/>
    <w:rsid w:val="00933C65"/>
    <w:rsid w:val="0095013F"/>
    <w:rsid w:val="0095678E"/>
    <w:rsid w:val="00960000"/>
    <w:rsid w:val="00987AB7"/>
    <w:rsid w:val="00991723"/>
    <w:rsid w:val="00995333"/>
    <w:rsid w:val="009A38A8"/>
    <w:rsid w:val="009A5EC5"/>
    <w:rsid w:val="009C1524"/>
    <w:rsid w:val="009C4954"/>
    <w:rsid w:val="009C501E"/>
    <w:rsid w:val="009E53A3"/>
    <w:rsid w:val="00A01C7A"/>
    <w:rsid w:val="00A03E71"/>
    <w:rsid w:val="00A10449"/>
    <w:rsid w:val="00A15C7E"/>
    <w:rsid w:val="00A177EF"/>
    <w:rsid w:val="00A20BE0"/>
    <w:rsid w:val="00A31A95"/>
    <w:rsid w:val="00A361F4"/>
    <w:rsid w:val="00A36E64"/>
    <w:rsid w:val="00A4565E"/>
    <w:rsid w:val="00A802B7"/>
    <w:rsid w:val="00A8070B"/>
    <w:rsid w:val="00A85AFC"/>
    <w:rsid w:val="00A87190"/>
    <w:rsid w:val="00AB2A99"/>
    <w:rsid w:val="00AB4038"/>
    <w:rsid w:val="00AB5EFE"/>
    <w:rsid w:val="00AC25F3"/>
    <w:rsid w:val="00AC3E4C"/>
    <w:rsid w:val="00AC48B9"/>
    <w:rsid w:val="00B05782"/>
    <w:rsid w:val="00B1131B"/>
    <w:rsid w:val="00B25CDC"/>
    <w:rsid w:val="00B2789E"/>
    <w:rsid w:val="00B406A6"/>
    <w:rsid w:val="00B5435E"/>
    <w:rsid w:val="00B718D5"/>
    <w:rsid w:val="00B7681B"/>
    <w:rsid w:val="00B77152"/>
    <w:rsid w:val="00B874D7"/>
    <w:rsid w:val="00B877D0"/>
    <w:rsid w:val="00B9170C"/>
    <w:rsid w:val="00BB01E4"/>
    <w:rsid w:val="00BB229E"/>
    <w:rsid w:val="00BB47F3"/>
    <w:rsid w:val="00BC392A"/>
    <w:rsid w:val="00BD662E"/>
    <w:rsid w:val="00C002EB"/>
    <w:rsid w:val="00C03606"/>
    <w:rsid w:val="00C04CEC"/>
    <w:rsid w:val="00C0555E"/>
    <w:rsid w:val="00C47AA3"/>
    <w:rsid w:val="00C97147"/>
    <w:rsid w:val="00CB7A61"/>
    <w:rsid w:val="00CC0ED3"/>
    <w:rsid w:val="00CC5AD2"/>
    <w:rsid w:val="00CC6678"/>
    <w:rsid w:val="00CD084F"/>
    <w:rsid w:val="00CD5D0B"/>
    <w:rsid w:val="00CD6CA3"/>
    <w:rsid w:val="00CF1373"/>
    <w:rsid w:val="00CF3BB3"/>
    <w:rsid w:val="00D5179B"/>
    <w:rsid w:val="00D74CDD"/>
    <w:rsid w:val="00D87BA4"/>
    <w:rsid w:val="00D94D96"/>
    <w:rsid w:val="00DA400F"/>
    <w:rsid w:val="00DD751E"/>
    <w:rsid w:val="00DD790F"/>
    <w:rsid w:val="00DF0A50"/>
    <w:rsid w:val="00E234D0"/>
    <w:rsid w:val="00E34A47"/>
    <w:rsid w:val="00E371E0"/>
    <w:rsid w:val="00E43B49"/>
    <w:rsid w:val="00E75C55"/>
    <w:rsid w:val="00E964E7"/>
    <w:rsid w:val="00EA515D"/>
    <w:rsid w:val="00EB3339"/>
    <w:rsid w:val="00EE0327"/>
    <w:rsid w:val="00EE0A65"/>
    <w:rsid w:val="00EE48F3"/>
    <w:rsid w:val="00EF64AC"/>
    <w:rsid w:val="00F0428A"/>
    <w:rsid w:val="00F201A8"/>
    <w:rsid w:val="00F30F7D"/>
    <w:rsid w:val="00F361B6"/>
    <w:rsid w:val="00F36AFA"/>
    <w:rsid w:val="00F47279"/>
    <w:rsid w:val="00F635C5"/>
    <w:rsid w:val="00F72140"/>
    <w:rsid w:val="00F80F3C"/>
    <w:rsid w:val="00F83A06"/>
    <w:rsid w:val="00F86F19"/>
    <w:rsid w:val="00F97299"/>
    <w:rsid w:val="00FC0405"/>
    <w:rsid w:val="00FD0B0E"/>
    <w:rsid w:val="00FD1359"/>
    <w:rsid w:val="00FE3697"/>
    <w:rsid w:val="00FE6B13"/>
    <w:rsid w:val="00FF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F64AC"/>
    <w:rPr>
      <w:color w:val="808080"/>
    </w:rPr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DEB5C0EDBE94443C853D546C0F9C2A3D">
    <w:name w:val="DEB5C0EDBE94443C853D546C0F9C2A3D"/>
    <w:rsid w:val="00B05782"/>
    <w:rPr>
      <w:lang w:val="es-CO" w:eastAsia="es-CO"/>
    </w:rPr>
  </w:style>
  <w:style w:type="paragraph" w:customStyle="1" w:styleId="F452D5147D3C49848971D005BD62B8D6">
    <w:name w:val="F452D5147D3C49848971D005BD62B8D6"/>
    <w:rsid w:val="00B05782"/>
    <w:rPr>
      <w:lang w:val="es-CO" w:eastAsia="es-CO"/>
    </w:rPr>
  </w:style>
  <w:style w:type="paragraph" w:customStyle="1" w:styleId="455EBA466BC647709BC8EB1C2888AE5F">
    <w:name w:val="455EBA466BC647709BC8EB1C2888AE5F"/>
    <w:rsid w:val="00B05782"/>
    <w:rPr>
      <w:lang w:val="es-CO" w:eastAsia="es-CO"/>
    </w:rPr>
  </w:style>
  <w:style w:type="paragraph" w:customStyle="1" w:styleId="1E63EF142C1C42A895588AF935E89E00">
    <w:name w:val="1E63EF142C1C42A895588AF935E89E00"/>
    <w:rsid w:val="00B05782"/>
    <w:rPr>
      <w:lang w:val="es-CO" w:eastAsia="es-CO"/>
    </w:rPr>
  </w:style>
  <w:style w:type="paragraph" w:customStyle="1" w:styleId="9AC6B5741DF54BAEA61B025A37E3ACB8">
    <w:name w:val="9AC6B5741DF54BAEA61B025A37E3ACB8"/>
    <w:rsid w:val="00B05782"/>
    <w:rPr>
      <w:lang w:val="es-CO" w:eastAsia="es-CO"/>
    </w:rPr>
  </w:style>
  <w:style w:type="paragraph" w:customStyle="1" w:styleId="017B4AE65EDB465A971FF0B5341D854A">
    <w:name w:val="017B4AE65EDB465A971FF0B5341D854A"/>
    <w:rsid w:val="00B05782"/>
    <w:rPr>
      <w:lang w:val="es-CO" w:eastAsia="es-CO"/>
    </w:rPr>
  </w:style>
  <w:style w:type="paragraph" w:customStyle="1" w:styleId="6CE9C527C3624671AD6B399E30F97C6E">
    <w:name w:val="6CE9C527C3624671AD6B399E30F97C6E"/>
    <w:rsid w:val="00B05782"/>
    <w:rPr>
      <w:lang w:val="es-CO" w:eastAsia="es-CO"/>
    </w:rPr>
  </w:style>
  <w:style w:type="paragraph" w:customStyle="1" w:styleId="FB2BB7B50645487CB0D79B51A18B9045">
    <w:name w:val="FB2BB7B50645487CB0D79B51A18B9045"/>
    <w:rsid w:val="00B05782"/>
    <w:rPr>
      <w:lang w:val="es-CO" w:eastAsia="es-CO"/>
    </w:rPr>
  </w:style>
  <w:style w:type="paragraph" w:customStyle="1" w:styleId="7C19852D6E3C42AF8A1A94733AB3A60D">
    <w:name w:val="7C19852D6E3C42AF8A1A94733AB3A60D"/>
    <w:rsid w:val="00B05782"/>
    <w:rPr>
      <w:lang w:val="es-CO" w:eastAsia="es-CO"/>
    </w:rPr>
  </w:style>
  <w:style w:type="paragraph" w:customStyle="1" w:styleId="611563EC977840178F27F5ED469C6A00">
    <w:name w:val="611563EC977840178F27F5ED469C6A00"/>
    <w:rsid w:val="00B05782"/>
    <w:rPr>
      <w:lang w:val="es-CO" w:eastAsia="es-CO"/>
    </w:rPr>
  </w:style>
  <w:style w:type="paragraph" w:customStyle="1" w:styleId="7BC64C8CCAAA46EA95730F42E15D3DA7">
    <w:name w:val="7BC64C8CCAAA46EA95730F42E15D3DA7"/>
    <w:rsid w:val="00B05782"/>
    <w:rPr>
      <w:lang w:val="es-CO" w:eastAsia="es-CO"/>
    </w:rPr>
  </w:style>
  <w:style w:type="paragraph" w:customStyle="1" w:styleId="32D5EBD9F298455283E3D0E8E9E7D620">
    <w:name w:val="32D5EBD9F298455283E3D0E8E9E7D620"/>
    <w:rsid w:val="00B05782"/>
    <w:rPr>
      <w:lang w:val="es-CO" w:eastAsia="es-CO"/>
    </w:rPr>
  </w:style>
  <w:style w:type="paragraph" w:customStyle="1" w:styleId="3E2DFE4FEBF74AE897ED4A4A03BB69FF">
    <w:name w:val="3E2DFE4FEBF74AE897ED4A4A03BB69FF"/>
    <w:rsid w:val="00B05782"/>
    <w:rPr>
      <w:lang w:val="es-CO" w:eastAsia="es-CO"/>
    </w:rPr>
  </w:style>
  <w:style w:type="paragraph" w:customStyle="1" w:styleId="F033D3CC56DB475AB59D630217A05FA6">
    <w:name w:val="F033D3CC56DB475AB59D630217A05FA6"/>
    <w:rsid w:val="00B05782"/>
    <w:rPr>
      <w:lang w:val="es-CO" w:eastAsia="es-CO"/>
    </w:rPr>
  </w:style>
  <w:style w:type="paragraph" w:customStyle="1" w:styleId="5EBF0D880F334E399EEA9B4B7313A647">
    <w:name w:val="5EBF0D880F334E399EEA9B4B7313A647"/>
    <w:rsid w:val="00B05782"/>
    <w:rPr>
      <w:lang w:val="es-CO" w:eastAsia="es-CO"/>
    </w:rPr>
  </w:style>
  <w:style w:type="paragraph" w:customStyle="1" w:styleId="C838EC2D7F28468C867F61435EF456F0">
    <w:name w:val="C838EC2D7F28468C867F61435EF456F0"/>
    <w:rsid w:val="00B05782"/>
    <w:rPr>
      <w:lang w:val="es-CO" w:eastAsia="es-CO"/>
    </w:rPr>
  </w:style>
  <w:style w:type="paragraph" w:customStyle="1" w:styleId="8A3CBB8E080D4E5084A11FBE4E02C297">
    <w:name w:val="8A3CBB8E080D4E5084A11FBE4E02C297"/>
    <w:rsid w:val="00920A4C"/>
    <w:rPr>
      <w:lang w:val="es-CO" w:eastAsia="es-CO"/>
    </w:rPr>
  </w:style>
  <w:style w:type="paragraph" w:customStyle="1" w:styleId="5A4F51B2D29E494C94B9D735757406ED">
    <w:name w:val="5A4F51B2D29E494C94B9D735757406ED"/>
    <w:rsid w:val="0001644D"/>
    <w:rPr>
      <w:lang w:val="es-CO" w:eastAsia="es-CO"/>
    </w:rPr>
  </w:style>
  <w:style w:type="paragraph" w:customStyle="1" w:styleId="2C74A6C999CF4F58A6143B8EDEF3D4AD">
    <w:name w:val="2C74A6C999CF4F58A6143B8EDEF3D4AD"/>
    <w:rsid w:val="00366F27"/>
    <w:rPr>
      <w:lang w:val="es-CO" w:eastAsia="es-CO"/>
    </w:rPr>
  </w:style>
  <w:style w:type="paragraph" w:customStyle="1" w:styleId="6E0FF4AA5B564F57A89A91727D4D21FC">
    <w:name w:val="6E0FF4AA5B564F57A89A91727D4D21FC"/>
    <w:rsid w:val="00366F27"/>
    <w:rPr>
      <w:lang w:val="es-CO" w:eastAsia="es-CO"/>
    </w:rPr>
  </w:style>
  <w:style w:type="paragraph" w:customStyle="1" w:styleId="9FA70BA926344664A31AD667670F3D48">
    <w:name w:val="9FA70BA926344664A31AD667670F3D48"/>
    <w:rsid w:val="00366F27"/>
    <w:rPr>
      <w:lang w:val="es-CO" w:eastAsia="es-CO"/>
    </w:rPr>
  </w:style>
  <w:style w:type="paragraph" w:customStyle="1" w:styleId="3E6240A0C79E474C96290A7639B727F3">
    <w:name w:val="3E6240A0C79E474C96290A7639B727F3"/>
    <w:rsid w:val="00366F27"/>
    <w:rPr>
      <w:lang w:val="es-CO" w:eastAsia="es-CO"/>
    </w:rPr>
  </w:style>
  <w:style w:type="paragraph" w:customStyle="1" w:styleId="3B4B08D034584CC382AEF94DD6CC91F2">
    <w:name w:val="3B4B08D034584CC382AEF94DD6CC91F2"/>
    <w:rsid w:val="00366F27"/>
    <w:rPr>
      <w:lang w:val="es-CO" w:eastAsia="es-CO"/>
    </w:rPr>
  </w:style>
  <w:style w:type="paragraph" w:customStyle="1" w:styleId="2BF6D226EE2842E7BCCDC50FB8ABBBD7">
    <w:name w:val="2BF6D226EE2842E7BCCDC50FB8ABBBD7"/>
    <w:rsid w:val="00366F27"/>
    <w:rPr>
      <w:lang w:val="es-CO" w:eastAsia="es-CO"/>
    </w:rPr>
  </w:style>
  <w:style w:type="paragraph" w:customStyle="1" w:styleId="1F66EB249DA44A76B2FEDFE568CDCBB0">
    <w:name w:val="1F66EB249DA44A76B2FEDFE568CDCBB0"/>
    <w:rsid w:val="00366F27"/>
    <w:rPr>
      <w:lang w:val="es-CO" w:eastAsia="es-CO"/>
    </w:rPr>
  </w:style>
  <w:style w:type="paragraph" w:customStyle="1" w:styleId="D121C1015972449FAF3562D40DE520EA">
    <w:name w:val="D121C1015972449FAF3562D40DE520EA"/>
    <w:rsid w:val="00366F27"/>
    <w:rPr>
      <w:lang w:val="es-CO" w:eastAsia="es-CO"/>
    </w:rPr>
  </w:style>
  <w:style w:type="paragraph" w:customStyle="1" w:styleId="C963468E83254DFEA72553102815D051">
    <w:name w:val="C963468E83254DFEA72553102815D051"/>
    <w:rsid w:val="00366F27"/>
    <w:rPr>
      <w:lang w:val="es-CO" w:eastAsia="es-CO"/>
    </w:rPr>
  </w:style>
  <w:style w:type="paragraph" w:customStyle="1" w:styleId="CC0CE95BE68F43A4A5480F32251EEDE8">
    <w:name w:val="CC0CE95BE68F43A4A5480F32251EEDE8"/>
    <w:rsid w:val="00366F27"/>
    <w:rPr>
      <w:lang w:val="es-CO" w:eastAsia="es-CO"/>
    </w:rPr>
  </w:style>
  <w:style w:type="paragraph" w:customStyle="1" w:styleId="DE07C461330C4D4CA480D9A2C23E71A2">
    <w:name w:val="DE07C461330C4D4CA480D9A2C23E71A2"/>
    <w:rsid w:val="00366F27"/>
    <w:rPr>
      <w:lang w:val="es-CO" w:eastAsia="es-CO"/>
    </w:rPr>
  </w:style>
  <w:style w:type="paragraph" w:customStyle="1" w:styleId="4DAD7EDD93B24DF48C6B61CA84CA082F">
    <w:name w:val="4DAD7EDD93B24DF48C6B61CA84CA082F"/>
    <w:rsid w:val="00366F27"/>
    <w:rPr>
      <w:lang w:val="es-CO" w:eastAsia="es-CO"/>
    </w:rPr>
  </w:style>
  <w:style w:type="paragraph" w:customStyle="1" w:styleId="F7312F1738A045F795D061F4BCDEDA3E">
    <w:name w:val="F7312F1738A045F795D061F4BCDEDA3E"/>
    <w:rsid w:val="00366F27"/>
    <w:rPr>
      <w:lang w:val="es-CO" w:eastAsia="es-CO"/>
    </w:rPr>
  </w:style>
  <w:style w:type="paragraph" w:customStyle="1" w:styleId="80B28DEFAE9843E08C7654037AC62408">
    <w:name w:val="80B28DEFAE9843E08C7654037AC62408"/>
    <w:rsid w:val="00EF64AC"/>
    <w:rPr>
      <w:lang w:val="es-CO" w:eastAsia="es-CO"/>
    </w:rPr>
  </w:style>
  <w:style w:type="paragraph" w:customStyle="1" w:styleId="FE13CE362A1B46A7BA27407FF3CAB51C">
    <w:name w:val="FE13CE362A1B46A7BA27407FF3CAB51C"/>
    <w:rsid w:val="00EF64AC"/>
    <w:rPr>
      <w:lang w:val="es-CO" w:eastAsia="es-CO"/>
    </w:rPr>
  </w:style>
  <w:style w:type="paragraph" w:customStyle="1" w:styleId="1C1421764BF643EBB91C9EA5D394E4A1">
    <w:name w:val="1C1421764BF643EBB91C9EA5D394E4A1"/>
    <w:rsid w:val="00EF64AC"/>
    <w:rPr>
      <w:lang w:val="es-CO" w:eastAsia="es-CO"/>
    </w:rPr>
  </w:style>
  <w:style w:type="paragraph" w:customStyle="1" w:styleId="3E8171017BEE479086F85EA9E13E1EAF">
    <w:name w:val="3E8171017BEE479086F85EA9E13E1EAF"/>
    <w:rsid w:val="00EF64AC"/>
    <w:rPr>
      <w:lang w:val="es-CO" w:eastAsia="es-CO"/>
    </w:rPr>
  </w:style>
  <w:style w:type="paragraph" w:customStyle="1" w:styleId="41578C2D97384343B95585B179933B35">
    <w:name w:val="41578C2D97384343B95585B179933B35"/>
    <w:rsid w:val="00EF64AC"/>
    <w:rPr>
      <w:lang w:val="es-CO" w:eastAsia="es-CO"/>
    </w:rPr>
  </w:style>
  <w:style w:type="paragraph" w:customStyle="1" w:styleId="43F9EEF3F7024E818DD3E4DFAE956003">
    <w:name w:val="43F9EEF3F7024E818DD3E4DFAE956003"/>
    <w:rsid w:val="00EF64AC"/>
    <w:rPr>
      <w:lang w:val="es-CO" w:eastAsia="es-C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6093B-F854-40DB-B321-C2BAEC7D7C46}">
  <ds:schemaRefs>
    <ds:schemaRef ds:uri="urn:microsoft-dynamics-nav/reports/LyL_FESCM_EZ/60104/"/>
  </ds:schemaRefs>
</ds:datastoreItem>
</file>

<file path=customXml/itemProps2.xml><?xml version="1.0" encoding="utf-8"?>
<ds:datastoreItem xmlns:ds="http://schemas.openxmlformats.org/officeDocument/2006/customXml" ds:itemID="{EFC4F04E-A2E9-4FA9-8468-12E258561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218</Words>
  <Characters>1202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2020-11-18T17:00:00Z</dcterms:created>
  <dcterms:modified xsi:type="dcterms:W3CDTF">2025-12-22T14:59:00Z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SetBy">
    <vt:lpwstr>v-olrom@microsoft.com</vt:lpwstr>
  </property>
  <property fmtid="{D5CDD505-2E9C-101B-9397-08002B2CF9AE}" pid="6" name="MSIP_Label_f42aa342-8706-4288-bd11-ebb85995028c_SetDate">
    <vt:lpwstr>2017-05-02T11:20:06.4081164+03:00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